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C35B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B735CA4" wp14:editId="33B5B3BB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681EDAD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C84EF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BCD098" wp14:editId="529B31E2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876ECE" w14:textId="66450E3C" w:rsidR="00465B69" w:rsidRPr="00D86945" w:rsidRDefault="004E4861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Website</w:t>
                                  </w:r>
                                  <w:r w:rsidR="00465B69">
                                    <w:t xml:space="preserve"> for Raj Dai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CBCD0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" filled="f" stroked="f" strokeweight=".5pt">
                      <v:textbox>
                        <w:txbxContent>
                          <w:p w14:paraId="20876ECE" w14:textId="66450E3C" w:rsidR="00465B69" w:rsidRPr="00D86945" w:rsidRDefault="004E4861" w:rsidP="00D077E9">
                            <w:pPr>
                              <w:pStyle w:val="Title"/>
                              <w:spacing w:after="0"/>
                            </w:pPr>
                            <w:r>
                              <w:t>Website</w:t>
                            </w:r>
                            <w:r w:rsidR="00465B69">
                              <w:t xml:space="preserve"> for Raj Dai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889B8C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6D57CB3" wp14:editId="671DB17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9D27A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&#13;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4EAD11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187E1B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5B6BE16E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2329EB45EBE054BB1A57C1074F56907"/>
              </w:placeholder>
              <w15:appearance w15:val="hidden"/>
            </w:sdtPr>
            <w:sdtContent>
              <w:p w14:paraId="6F65491B" w14:textId="348109C9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6072CE">
                  <w:rPr>
                    <w:rStyle w:val="SubtitleChar"/>
                    <w:b w:val="0"/>
                    <w:noProof/>
                  </w:rPr>
                  <w:t>June 21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1BB28F8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92D5B1F" wp14:editId="5C0DA600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B03ED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&#13;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C38746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CD7394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7BD8E7F" w14:textId="11C8AB7D" w:rsidR="00D077E9" w:rsidRDefault="00000000" w:rsidP="00D077E9">
            <w:sdt>
              <w:sdtPr>
                <w:id w:val="-1740469667"/>
                <w:placeholder>
                  <w:docPart w:val="7833AC39A378CE44866BF62B2BC74904"/>
                </w:placeholder>
                <w15:appearance w15:val="hidden"/>
              </w:sdtPr>
              <w:sdtContent>
                <w:r w:rsidR="00D20A05">
                  <w:t>Ground Stack Services</w:t>
                </w:r>
              </w:sdtContent>
            </w:sdt>
          </w:p>
          <w:p w14:paraId="7E1063F7" w14:textId="1757247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8D44E9CC84F0B341BCEF90B6DC28F5F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465B69">
                  <w:t>Sunil Dangal</w:t>
                </w:r>
              </w:sdtContent>
            </w:sdt>
          </w:p>
          <w:p w14:paraId="55D8060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54B41D37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12A64404" wp14:editId="0F8C0427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881693" wp14:editId="6FCE7039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66AF2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&#13;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9EA8F7" wp14:editId="27C4FFDF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247D0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&#13;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CD1A22C" w14:textId="599E223C" w:rsidR="00D077E9" w:rsidRDefault="00465B69" w:rsidP="00D077E9">
      <w:pPr>
        <w:pStyle w:val="Heading1"/>
      </w:pPr>
      <w:r>
        <w:lastRenderedPageBreak/>
        <w:t xml:space="preserve">Handyman &amp; Landscaping website 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5B85DF88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6C6638782A42EB48B4F13E744F031543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p w14:paraId="314727A2" w14:textId="0C4AAE7B" w:rsidR="00D077E9" w:rsidRDefault="00465B69" w:rsidP="00DF027C">
                <w:pPr>
                  <w:pStyle w:val="Heading2"/>
                </w:pPr>
                <w:r>
                  <w:t>Using Modern UI/UX in React JS with Tailwind</w:t>
                </w:r>
              </w:p>
            </w:sdtContent>
          </w:sdt>
          <w:p w14:paraId="11C84DCB" w14:textId="77777777" w:rsidR="00DF027C" w:rsidRDefault="00DF027C" w:rsidP="00DF027C"/>
          <w:p w14:paraId="4C5D135A" w14:textId="36BEB658" w:rsidR="00DF027C" w:rsidRDefault="00465B69" w:rsidP="00DF027C">
            <w:pPr>
              <w:pStyle w:val="Content"/>
            </w:pPr>
            <w:r>
              <w:t xml:space="preserve">At first, I am going to setup React Project using Vite. After that I will also setup Tailwind CSS. Tailwind CSS will make it easier to style our application’s.  </w:t>
            </w:r>
          </w:p>
          <w:p w14:paraId="4D66318D" w14:textId="6487BC85" w:rsidR="00465B69" w:rsidRDefault="00465B69" w:rsidP="00DF027C">
            <w:pPr>
              <w:pStyle w:val="Content"/>
            </w:pPr>
          </w:p>
          <w:p w14:paraId="4996EEEF" w14:textId="51BC25F3" w:rsidR="008D07B0" w:rsidRDefault="008D07B0" w:rsidP="00DF027C">
            <w:pPr>
              <w:pStyle w:val="Content"/>
              <w:rPr>
                <w:lang w:val="en-AU"/>
              </w:rPr>
            </w:pPr>
            <w:r>
              <w:t xml:space="preserve">I </w:t>
            </w:r>
            <w:r w:rsidR="005F5B2C">
              <w:t xml:space="preserve">am going </w:t>
            </w:r>
            <w:r w:rsidR="00AD790B">
              <w:t>through the</w:t>
            </w:r>
            <w:r w:rsidR="00465B69">
              <w:t xml:space="preserve"> </w:t>
            </w:r>
            <w:hyperlink r:id="rId10" w:history="1">
              <w:r w:rsidR="007B2BEF" w:rsidRPr="00465B69">
                <w:rPr>
                  <w:rStyle w:val="Hyperlink"/>
                </w:rPr>
                <w:t>Tailwind CSS</w:t>
              </w:r>
            </w:hyperlink>
            <w:r w:rsidR="007B2BEF">
              <w:t xml:space="preserve"> </w:t>
            </w:r>
            <w:r w:rsidR="00AD790B">
              <w:t xml:space="preserve">website </w:t>
            </w:r>
            <w:r w:rsidR="007B2BEF">
              <w:t xml:space="preserve">and </w:t>
            </w:r>
            <w:r w:rsidR="00AD790B">
              <w:t>see</w:t>
            </w:r>
            <w:r w:rsidR="005F5B2C">
              <w:t>ing</w:t>
            </w:r>
            <w:r>
              <w:t xml:space="preserve"> the documentation for</w:t>
            </w:r>
            <w:r w:rsidR="00AD790B">
              <w:rPr>
                <w:lang w:val="en-AU"/>
              </w:rPr>
              <w:t xml:space="preserve"> s</w:t>
            </w:r>
            <w:r w:rsidR="00AD790B" w:rsidRPr="00AD790B">
              <w:rPr>
                <w:lang w:val="en-AU"/>
              </w:rPr>
              <w:t>etting up Tailwind CSS in a Vite project</w:t>
            </w:r>
            <w:r w:rsidR="00AD790B">
              <w:rPr>
                <w:lang w:val="en-AU"/>
              </w:rPr>
              <w:t xml:space="preserve">. I am going to select tailwindcss v3.4.17 version to create using react. </w:t>
            </w:r>
          </w:p>
          <w:p w14:paraId="097E2B1E" w14:textId="77777777" w:rsidR="00AD790B" w:rsidRPr="00AD790B" w:rsidRDefault="00AD790B" w:rsidP="00DF027C">
            <w:pPr>
              <w:pStyle w:val="Content"/>
              <w:rPr>
                <w:b/>
                <w:bCs/>
                <w:lang w:val="en-AU"/>
              </w:rPr>
            </w:pPr>
          </w:p>
          <w:p w14:paraId="477B765D" w14:textId="588BC899" w:rsidR="008D07B0" w:rsidRDefault="008D07B0" w:rsidP="00550EFC">
            <w:pPr>
              <w:pStyle w:val="Content"/>
            </w:pPr>
            <w:r>
              <w:t xml:space="preserve">I am going to create a folder name as rajdaiwebsite and open it in vs code. Inside that I am going to install </w:t>
            </w:r>
            <w:r w:rsidR="00CB62F6">
              <w:t>Vite</w:t>
            </w:r>
            <w:r>
              <w:t xml:space="preserve"> latest.  </w:t>
            </w:r>
          </w:p>
          <w:p w14:paraId="54912F49" w14:textId="24152572" w:rsidR="008D07B0" w:rsidRDefault="008D07B0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4A4E32" wp14:editId="4739980B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175953</wp:posOffset>
                      </wp:positionV>
                      <wp:extent cx="3433157" cy="307571"/>
                      <wp:effectExtent l="0" t="0" r="8890" b="1016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3157" cy="3075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8F6400" w14:textId="2DB5E481" w:rsidR="008D07B0" w:rsidRPr="00550EFC" w:rsidRDefault="008D07B0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550EFC">
                                    <w:t xml:space="preserve">npm create </w:t>
                                  </w:r>
                                  <w:proofErr w:type="spellStart"/>
                                  <w:r w:rsidRPr="00550EFC">
                                    <w:t>vite@</w:t>
                                  </w:r>
                                  <w:proofErr w:type="gramStart"/>
                                  <w:r w:rsidRPr="00550EFC">
                                    <w:t>latest</w:t>
                                  </w:r>
                                  <w:proofErr w:type="spellEnd"/>
                                  <w:r w:rsidRPr="00550EFC">
                                    <w:t xml:space="preserve"> .</w:t>
                                  </w:r>
                                  <w:proofErr w:type="gramEnd"/>
                                  <w:r w:rsidRPr="00550EFC">
                                    <w:t>/ --template react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A4E32" id="Text Box 4" o:spid="_x0000_s1027" type="#_x0000_t202" style="position:absolute;margin-left:1.95pt;margin-top:13.85pt;width:270.35pt;height:2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" fillcolor="white [3201]" strokeweight=".5pt">
                      <v:textbox>
                        <w:txbxContent>
                          <w:p w14:paraId="7B8F6400" w14:textId="2DB5E481" w:rsidR="008D07B0" w:rsidRPr="00550EFC" w:rsidRDefault="008D07B0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t xml:space="preserve">npm create </w:t>
                            </w:r>
                            <w:proofErr w:type="spellStart"/>
                            <w:r w:rsidRPr="00550EFC">
                              <w:t>vite@</w:t>
                            </w:r>
                            <w:proofErr w:type="gramStart"/>
                            <w:r w:rsidRPr="00550EFC">
                              <w:t>latest</w:t>
                            </w:r>
                            <w:proofErr w:type="spellEnd"/>
                            <w:r w:rsidRPr="00550EFC">
                              <w:t xml:space="preserve"> .</w:t>
                            </w:r>
                            <w:proofErr w:type="gramEnd"/>
                            <w:r w:rsidRPr="00550EFC">
                              <w:t>/ --template react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A737CD8" w14:textId="360BED93" w:rsidR="007B2BEF" w:rsidRDefault="007B2BEF" w:rsidP="00DF027C">
            <w:pPr>
              <w:pStyle w:val="Content"/>
            </w:pPr>
            <w:r>
              <w:t xml:space="preserve"> </w:t>
            </w:r>
          </w:p>
          <w:p w14:paraId="31FCEB09" w14:textId="77777777" w:rsidR="00CB62F6" w:rsidRDefault="00CB62F6" w:rsidP="00DF027C">
            <w:pPr>
              <w:pStyle w:val="Content"/>
            </w:pPr>
          </w:p>
          <w:p w14:paraId="4D02F8CA" w14:textId="1E4A235E" w:rsidR="008D07B0" w:rsidRDefault="008D07B0" w:rsidP="00DF027C">
            <w:pPr>
              <w:pStyle w:val="Content"/>
            </w:pPr>
            <w:r>
              <w:t xml:space="preserve">After that, I am going to </w:t>
            </w:r>
            <w:r w:rsidR="00CB62F6">
              <w:t>install all the dependencies</w:t>
            </w:r>
          </w:p>
          <w:p w14:paraId="1D3B9CBA" w14:textId="5807C77F" w:rsidR="00CB62F6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7D3AC3" wp14:editId="57FE1A55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42256</wp:posOffset>
                      </wp:positionV>
                      <wp:extent cx="2593571" cy="332509"/>
                      <wp:effectExtent l="0" t="0" r="10160" b="10795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93571" cy="3325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AA11CA" w14:textId="6894F1CB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npm install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D3AC3" id="Text Box 9" o:spid="_x0000_s1028" type="#_x0000_t202" style="position:absolute;margin-left:1.95pt;margin-top:3.35pt;width:204.2pt;height:2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TskVOw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" fillcolor="white [3201]" strokeweight=".5pt">
                      <v:textbox>
                        <w:txbxContent>
                          <w:p w14:paraId="7DAA11CA" w14:textId="6894F1CB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npm install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9AA17EB" w14:textId="2B69520B" w:rsidR="007B2BEF" w:rsidRDefault="007B2BEF" w:rsidP="00DF027C">
            <w:pPr>
              <w:pStyle w:val="Content"/>
            </w:pPr>
          </w:p>
          <w:p w14:paraId="027D49B0" w14:textId="1B60D284" w:rsidR="00CB62F6" w:rsidRDefault="00CB62F6" w:rsidP="00DF027C">
            <w:pPr>
              <w:pStyle w:val="Content"/>
            </w:pPr>
            <w:r>
              <w:t xml:space="preserve">And </w:t>
            </w:r>
            <w:r w:rsidR="00AD790B">
              <w:t>to</w:t>
            </w:r>
            <w:r>
              <w:t xml:space="preserve"> see in local host, I ran </w:t>
            </w:r>
          </w:p>
          <w:p w14:paraId="7BCBDFF5" w14:textId="7C2F3494" w:rsidR="00CB62F6" w:rsidRPr="00DF027C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1103F18" wp14:editId="62B97396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24765</wp:posOffset>
                      </wp:positionV>
                      <wp:extent cx="2685011" cy="357448"/>
                      <wp:effectExtent l="0" t="0" r="7620" b="1143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5011" cy="3574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95B88B" w14:textId="43FC4E88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CB62F6">
                                    <w:t xml:space="preserve">npm run dev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103F18" id="Text Box 10" o:spid="_x0000_s1029" type="#_x0000_t202" style="position:absolute;margin-left:1.9pt;margin-top:1.95pt;width:211.4pt;height:2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" fillcolor="white [3201]" strokeweight=".5pt">
                      <v:textbox>
                        <w:txbxContent>
                          <w:p w14:paraId="1595B88B" w14:textId="43FC4E88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CB62F6">
                              <w:t xml:space="preserve">npm run dev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062030" w14:textId="16401B3B" w:rsidR="00CB62F6" w:rsidRDefault="00CB62F6" w:rsidP="00DF027C"/>
          <w:p w14:paraId="5A973CC1" w14:textId="6311A31C" w:rsidR="00AD790B" w:rsidRDefault="00AD790B" w:rsidP="00DF027C">
            <w:pPr>
              <w:pStyle w:val="Content"/>
            </w:pPr>
            <w:r>
              <w:t>And</w:t>
            </w:r>
            <w:r w:rsidR="00CB62F6">
              <w:t xml:space="preserve"> we can see live Vite + React in the </w:t>
            </w:r>
            <w:hyperlink r:id="rId11" w:history="1">
              <w:r w:rsidRPr="00250EB0">
                <w:rPr>
                  <w:rStyle w:val="Hyperlink"/>
                </w:rPr>
                <w:t>http://localhost:5173/</w:t>
              </w:r>
            </w:hyperlink>
            <w:r>
              <w:t xml:space="preserve"> link. Now, again, I am going to install tailwindcss </w:t>
            </w:r>
          </w:p>
          <w:p w14:paraId="0DD297AE" w14:textId="716D61B7" w:rsidR="00AD790B" w:rsidRDefault="00AD790B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719663" wp14:editId="48AA0BC5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131272</wp:posOffset>
                      </wp:positionV>
                      <wp:extent cx="4763193" cy="673331"/>
                      <wp:effectExtent l="0" t="0" r="12065" b="1270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63193" cy="6733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88EB9C7" w14:textId="77777777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 xml:space="preserve">npm install -D tailwindcss@3 </w:t>
                                  </w:r>
                                  <w:proofErr w:type="spellStart"/>
                                  <w:r>
                                    <w:t>postcss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autoprefixer</w:t>
                                  </w:r>
                                  <w:proofErr w:type="spellEnd"/>
                                </w:p>
                                <w:p w14:paraId="159AF4A6" w14:textId="2679EAE0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t>npx</w:t>
                                  </w:r>
                                  <w:proofErr w:type="spellEnd"/>
                                  <w:r>
                                    <w:t xml:space="preserve"> tailwindcss init -p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719663" id="Text Box 11" o:spid="_x0000_s1030" type="#_x0000_t202" style="position:absolute;margin-left:1.9pt;margin-top:10.35pt;width:375.05pt;height:5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" fillcolor="white [3201]" strokeweight=".5pt">
                      <v:textbox>
                        <w:txbxContent>
                          <w:p w14:paraId="488EB9C7" w14:textId="77777777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npm install -D tailwindcss@3 </w:t>
                            </w:r>
                            <w:proofErr w:type="spellStart"/>
                            <w:r>
                              <w:t>postcss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autoprefixer</w:t>
                            </w:r>
                            <w:proofErr w:type="spellEnd"/>
                          </w:p>
                          <w:p w14:paraId="159AF4A6" w14:textId="2679EAE0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npx</w:t>
                            </w:r>
                            <w:proofErr w:type="spellEnd"/>
                            <w:r>
                              <w:t xml:space="preserve"> tailwindcss init -p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B71B66" w14:textId="77777777" w:rsidR="00AD790B" w:rsidRDefault="00AD790B" w:rsidP="00DF027C">
            <w:pPr>
              <w:pStyle w:val="Content"/>
            </w:pPr>
          </w:p>
          <w:p w14:paraId="783AA186" w14:textId="77777777" w:rsidR="00AD790B" w:rsidRDefault="00AD790B" w:rsidP="00DF027C">
            <w:pPr>
              <w:pStyle w:val="Content"/>
            </w:pPr>
          </w:p>
          <w:p w14:paraId="3574C3BC" w14:textId="643FA21A" w:rsidR="00AD790B" w:rsidRDefault="00AD790B" w:rsidP="00DF027C">
            <w:pPr>
              <w:pStyle w:val="Content"/>
            </w:pPr>
          </w:p>
        </w:tc>
      </w:tr>
    </w:tbl>
    <w:p w14:paraId="3785F48B" w14:textId="20091061" w:rsidR="00AD790B" w:rsidRDefault="00AD790B" w:rsidP="00AD790B">
      <w:pPr>
        <w:pStyle w:val="Content"/>
      </w:pPr>
      <w:r>
        <w:t xml:space="preserve">Now, next step is to configure the template paths as seen in tailwindcss website. </w:t>
      </w:r>
      <w:r w:rsidR="00550EFC">
        <w:t>So, I am going to copy this</w:t>
      </w:r>
    </w:p>
    <w:p w14:paraId="0D84DEE9" w14:textId="56C163FF" w:rsidR="00550EFC" w:rsidRDefault="00550EFC" w:rsidP="00AD790B">
      <w:pPr>
        <w:pStyle w:val="Content"/>
      </w:pPr>
    </w:p>
    <w:p w14:paraId="54260620" w14:textId="56F30D55" w:rsidR="00550EFC" w:rsidRDefault="00550EFC" w:rsidP="00AD790B">
      <w:pPr>
        <w:pStyle w:val="Content"/>
      </w:pPr>
    </w:p>
    <w:p w14:paraId="441BCF2C" w14:textId="16C60C1E" w:rsidR="00AD790B" w:rsidRDefault="00AD790B" w:rsidP="00DF027C"/>
    <w:p w14:paraId="46CB9B30" w14:textId="766CF18D" w:rsidR="00550EFC" w:rsidRDefault="00550EFC" w:rsidP="00DF02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7B9626" wp14:editId="7CBC5A6C">
                <wp:simplePos x="0" y="0"/>
                <wp:positionH relativeFrom="column">
                  <wp:posOffset>-24938</wp:posOffset>
                </wp:positionH>
                <wp:positionV relativeFrom="paragraph">
                  <wp:posOffset>-38272</wp:posOffset>
                </wp:positionV>
                <wp:extent cx="6525491" cy="1147156"/>
                <wp:effectExtent l="0" t="0" r="1524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491" cy="1147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6262E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content: [</w:t>
                            </w:r>
                          </w:p>
                          <w:p w14:paraId="6F238A26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"./index.html",</w:t>
                            </w:r>
                          </w:p>
                          <w:p w14:paraId="4177D308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</w:t>
                            </w:r>
                            <w:proofErr w:type="spellStart"/>
                            <w:r w:rsidRPr="00550EFC">
                              <w:rPr>
                                <w:lang w:val="en-AU"/>
                              </w:rPr>
                              <w:t>src</w:t>
                            </w:r>
                            <w:proofErr w:type="spellEnd"/>
                            <w:r w:rsidRPr="00550EFC">
                              <w:rPr>
                                <w:lang w:val="en-AU"/>
                              </w:rPr>
                              <w:t>/**/*.{</w:t>
                            </w:r>
                            <w:proofErr w:type="spellStart"/>
                            <w:r w:rsidRPr="00550EFC">
                              <w:rPr>
                                <w:lang w:val="en-AU"/>
                              </w:rPr>
                              <w:t>js,ts,jsx,tsx</w:t>
                            </w:r>
                            <w:proofErr w:type="spellEnd"/>
                            <w:r w:rsidRPr="00550EFC">
                              <w:rPr>
                                <w:lang w:val="en-AU"/>
                              </w:rPr>
                              <w:t>}",</w:t>
                            </w:r>
                          </w:p>
                          <w:p w14:paraId="65EED4C0" w14:textId="2CE7C43B" w:rsid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],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9626" id="Text Box 15" o:spid="_x0000_s1031" type="#_x0000_t202" style="position:absolute;margin-left:-1.95pt;margin-top:-3pt;width:513.8pt;height:90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adlPAIAAIQ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" fillcolor="white [3201]" strokeweight=".5pt">
                <v:textbox>
                  <w:txbxContent>
                    <w:p w14:paraId="25F6262E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content: [</w:t>
                      </w:r>
                    </w:p>
                    <w:p w14:paraId="6F238A26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"./index.html",</w:t>
                      </w:r>
                    </w:p>
                    <w:p w14:paraId="4177D308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</w:t>
                      </w:r>
                      <w:proofErr w:type="spellStart"/>
                      <w:r w:rsidRPr="00550EFC">
                        <w:rPr>
                          <w:lang w:val="en-AU"/>
                        </w:rPr>
                        <w:t>src</w:t>
                      </w:r>
                      <w:proofErr w:type="spellEnd"/>
                      <w:r w:rsidRPr="00550EFC">
                        <w:rPr>
                          <w:lang w:val="en-AU"/>
                        </w:rPr>
                        <w:t>/**/*.{</w:t>
                      </w:r>
                      <w:proofErr w:type="spellStart"/>
                      <w:r w:rsidRPr="00550EFC">
                        <w:rPr>
                          <w:lang w:val="en-AU"/>
                        </w:rPr>
                        <w:t>js,ts,jsx,tsx</w:t>
                      </w:r>
                      <w:proofErr w:type="spellEnd"/>
                      <w:r w:rsidRPr="00550EFC">
                        <w:rPr>
                          <w:lang w:val="en-AU"/>
                        </w:rPr>
                        <w:t>}",</w:t>
                      </w:r>
                    </w:p>
                    <w:p w14:paraId="65EED4C0" w14:textId="2CE7C43B" w:rsidR="00550EFC" w:rsidRDefault="00550EFC" w:rsidP="00550EFC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],</w:t>
                      </w:r>
                    </w:p>
                  </w:txbxContent>
                </v:textbox>
              </v:shape>
            </w:pict>
          </mc:Fallback>
        </mc:AlternateContent>
      </w:r>
    </w:p>
    <w:p w14:paraId="5B85D9C8" w14:textId="3900A2A0" w:rsidR="00550EFC" w:rsidRDefault="00550EFC" w:rsidP="00DF027C"/>
    <w:p w14:paraId="686BAD36" w14:textId="60E5E482" w:rsidR="00550EFC" w:rsidRDefault="00550EFC" w:rsidP="00DF027C"/>
    <w:p w14:paraId="6E7C320E" w14:textId="2D993354" w:rsidR="00550EFC" w:rsidRDefault="00550EFC" w:rsidP="00DF027C"/>
    <w:p w14:paraId="6952FB40" w14:textId="2F7DA902" w:rsidR="00550EFC" w:rsidRDefault="00550EFC" w:rsidP="00DF027C"/>
    <w:p w14:paraId="65668361" w14:textId="77777777" w:rsidR="00550EFC" w:rsidRDefault="00550EFC" w:rsidP="00550EFC">
      <w:pPr>
        <w:pStyle w:val="Content"/>
      </w:pPr>
      <w:r>
        <w:t xml:space="preserve">and paste it inside tailwind.config.js file and it would look like this. </w:t>
      </w:r>
    </w:p>
    <w:p w14:paraId="3F3A42EF" w14:textId="764E7526" w:rsidR="00550EFC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12CDD" wp14:editId="1B52A04F">
                <wp:simplePos x="0" y="0"/>
                <wp:positionH relativeFrom="column">
                  <wp:posOffset>-24938</wp:posOffset>
                </wp:positionH>
                <wp:positionV relativeFrom="paragraph">
                  <wp:posOffset>43815</wp:posOffset>
                </wp:positionV>
                <wp:extent cx="5943600" cy="2103120"/>
                <wp:effectExtent l="0" t="0" r="1270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0D715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7338015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6994A97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1CF5BC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B016BE4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/**/*.{</w:t>
                            </w:r>
                            <w:proofErr w:type="spell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094C7F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76C76FA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129DE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13F765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0AAAB00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[],</w:t>
                            </w:r>
                          </w:p>
                          <w:p w14:paraId="512FFBFF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8E33E5A" w14:textId="77777777" w:rsidR="00724D27" w:rsidRPr="00724D27" w:rsidRDefault="00724D27" w:rsidP="00724D27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F3783E7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2CDD" id="Text Box 22" o:spid="_x0000_s1032" type="#_x0000_t202" style="position:absolute;margin-left:-1.95pt;margin-top:3.45pt;width:468pt;height:165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" fillcolor="white [3201]" strokeweight=".5pt">
                <v:textbox>
                  <w:txbxContent>
                    <w:p w14:paraId="38B0D715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7338015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6994A97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1CF5BC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B016BE4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/**/*.{</w:t>
                      </w:r>
                      <w:proofErr w:type="spell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094C7F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76C76FA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129DE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13F765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0AAAB00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[],</w:t>
                      </w:r>
                    </w:p>
                    <w:p w14:paraId="512FFBFF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8E33E5A" w14:textId="77777777" w:rsidR="00724D27" w:rsidRPr="00724D27" w:rsidRDefault="00724D27" w:rsidP="00724D27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F3783E7" w14:textId="77777777" w:rsidR="00724D27" w:rsidRDefault="00724D27"/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6934A1F4" w14:textId="2349190E" w:rsidR="00724D27" w:rsidRDefault="00724D27" w:rsidP="00550EFC">
      <w:pPr>
        <w:pStyle w:val="Content"/>
      </w:pPr>
    </w:p>
    <w:p w14:paraId="4652F15F" w14:textId="7702A7B2" w:rsidR="00724D27" w:rsidRDefault="00724D27" w:rsidP="00550EFC">
      <w:pPr>
        <w:pStyle w:val="Content"/>
      </w:pPr>
    </w:p>
    <w:p w14:paraId="3BE83DDE" w14:textId="579A3E32" w:rsidR="00724D27" w:rsidRDefault="00724D27" w:rsidP="00550EFC">
      <w:pPr>
        <w:pStyle w:val="Content"/>
      </w:pPr>
    </w:p>
    <w:p w14:paraId="5350E81E" w14:textId="61E5AC93" w:rsidR="00724D27" w:rsidRDefault="00724D27" w:rsidP="00550EFC">
      <w:pPr>
        <w:pStyle w:val="Content"/>
      </w:pPr>
    </w:p>
    <w:p w14:paraId="431A6FE6" w14:textId="6843A4FE" w:rsidR="00724D27" w:rsidRDefault="00724D27" w:rsidP="00550EFC">
      <w:pPr>
        <w:pStyle w:val="Content"/>
      </w:pPr>
    </w:p>
    <w:p w14:paraId="061D8755" w14:textId="35DD804D" w:rsidR="00724D27" w:rsidRDefault="00724D27" w:rsidP="00550EFC">
      <w:pPr>
        <w:pStyle w:val="Content"/>
      </w:pPr>
    </w:p>
    <w:p w14:paraId="0D8FDB33" w14:textId="62D8E31B" w:rsidR="00724D27" w:rsidRDefault="00724D27" w:rsidP="00550EFC">
      <w:pPr>
        <w:pStyle w:val="Content"/>
      </w:pPr>
    </w:p>
    <w:p w14:paraId="5FF606CF" w14:textId="77777777" w:rsidR="00724D27" w:rsidRDefault="00724D27" w:rsidP="00550EFC">
      <w:pPr>
        <w:pStyle w:val="Content"/>
      </w:pPr>
    </w:p>
    <w:p w14:paraId="160C3333" w14:textId="3180CB9D" w:rsidR="00550EFC" w:rsidRDefault="00550EFC" w:rsidP="00550EFC">
      <w:pPr>
        <w:pStyle w:val="Content"/>
      </w:pPr>
    </w:p>
    <w:p w14:paraId="00016FC0" w14:textId="3479354C" w:rsidR="00B115A3" w:rsidRDefault="00550EFC" w:rsidP="00550EFC">
      <w:pPr>
        <w:pStyle w:val="Content"/>
      </w:pPr>
      <w:r>
        <w:t xml:space="preserve">And then it will know, where to find the tailwindcss class names. Next, as from the </w:t>
      </w:r>
      <w:hyperlink r:id="rId12" w:history="1">
        <w:r w:rsidRPr="00465B69">
          <w:rPr>
            <w:rStyle w:val="Hyperlink"/>
          </w:rPr>
          <w:t>Tailwind CSS</w:t>
        </w:r>
      </w:hyperlink>
      <w:r>
        <w:t xml:space="preserve"> website documentation, we need to add the tailwindcss directives to my CSS. So, I am going </w:t>
      </w:r>
      <w:r w:rsidR="00B115A3">
        <w:t xml:space="preserve">copy all this: </w:t>
      </w:r>
    </w:p>
    <w:p w14:paraId="010D4BCF" w14:textId="41602A29" w:rsidR="00B115A3" w:rsidRDefault="00B115A3" w:rsidP="00550EFC">
      <w:pPr>
        <w:pStyle w:val="Content"/>
      </w:pPr>
    </w:p>
    <w:p w14:paraId="7CBDB380" w14:textId="73CE0344" w:rsidR="00550EFC" w:rsidRDefault="00B115A3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BF918" wp14:editId="7A897163">
                <wp:simplePos x="0" y="0"/>
                <wp:positionH relativeFrom="column">
                  <wp:posOffset>-24938</wp:posOffset>
                </wp:positionH>
                <wp:positionV relativeFrom="paragraph">
                  <wp:posOffset>37638</wp:posOffset>
                </wp:positionV>
                <wp:extent cx="5652654" cy="997527"/>
                <wp:effectExtent l="0" t="0" r="1206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654" cy="997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18D70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base;</w:t>
                            </w:r>
                          </w:p>
                          <w:p w14:paraId="64EBE6C4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components;</w:t>
                            </w:r>
                          </w:p>
                          <w:p w14:paraId="45EE33D9" w14:textId="4900C851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utilities;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F918" id="Text Box 17" o:spid="_x0000_s1033" type="#_x0000_t202" style="position:absolute;margin-left:-1.95pt;margin-top:2.95pt;width:445.1pt;height:7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" fillcolor="white [3201]" strokeweight=".5pt">
                <v:textbox>
                  <w:txbxContent>
                    <w:p w14:paraId="42918D70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base;</w:t>
                      </w:r>
                    </w:p>
                    <w:p w14:paraId="64EBE6C4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components;</w:t>
                      </w:r>
                    </w:p>
                    <w:p w14:paraId="45EE33D9" w14:textId="4900C851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utilities;</w:t>
                      </w:r>
                    </w:p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43C9D578" w14:textId="310F377C" w:rsidR="00550EFC" w:rsidRDefault="00550EFC" w:rsidP="00550EFC">
      <w:pPr>
        <w:pStyle w:val="Content"/>
      </w:pPr>
    </w:p>
    <w:p w14:paraId="2FD05030" w14:textId="77777777" w:rsidR="00550EFC" w:rsidRDefault="00550EFC" w:rsidP="00550EFC">
      <w:pPr>
        <w:pStyle w:val="Content"/>
      </w:pPr>
    </w:p>
    <w:p w14:paraId="09FDF042" w14:textId="77777777" w:rsidR="00550EFC" w:rsidRDefault="00550EFC" w:rsidP="00550EFC">
      <w:pPr>
        <w:pStyle w:val="Content"/>
      </w:pPr>
    </w:p>
    <w:p w14:paraId="352D43FC" w14:textId="05CFE232" w:rsidR="00550EFC" w:rsidRDefault="00550EFC" w:rsidP="00550EFC">
      <w:pPr>
        <w:pStyle w:val="Content"/>
      </w:pPr>
    </w:p>
    <w:p w14:paraId="13255C21" w14:textId="1655DDEF" w:rsidR="00B115A3" w:rsidRDefault="00B115A3" w:rsidP="00550EFC">
      <w:pPr>
        <w:pStyle w:val="Content"/>
      </w:pPr>
      <w:r>
        <w:t xml:space="preserve">I will paste it inside the index.css file. It is inside </w:t>
      </w:r>
      <w:proofErr w:type="spellStart"/>
      <w:r>
        <w:t>src</w:t>
      </w:r>
      <w:proofErr w:type="spellEnd"/>
      <w:r>
        <w:t xml:space="preserve">/index.css directory. Make sure to remove the existing code inside before pasting and it would look like this: </w:t>
      </w:r>
    </w:p>
    <w:p w14:paraId="772FDE4E" w14:textId="2AD17C97" w:rsidR="00724D27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A56401" wp14:editId="7DAFBC46">
                <wp:simplePos x="0" y="0"/>
                <wp:positionH relativeFrom="column">
                  <wp:posOffset>-24938</wp:posOffset>
                </wp:positionH>
                <wp:positionV relativeFrom="paragraph">
                  <wp:posOffset>55535</wp:posOffset>
                </wp:positionV>
                <wp:extent cx="5860473" cy="739832"/>
                <wp:effectExtent l="0" t="0" r="6985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739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6D1F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C620011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A9786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3C5DBA2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6401" id="Text Box 23" o:spid="_x0000_s1034" type="#_x0000_t202" style="position:absolute;margin-left:-1.95pt;margin-top:4.35pt;width:461.45pt;height:58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" fillcolor="white [3201]" strokeweight=".5pt">
                <v:textbox>
                  <w:txbxContent>
                    <w:p w14:paraId="0F76D1F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C620011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A9786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3C5DBA2" w14:textId="77777777" w:rsidR="00724D27" w:rsidRDefault="00724D27"/>
                  </w:txbxContent>
                </v:textbox>
              </v:shape>
            </w:pict>
          </mc:Fallback>
        </mc:AlternateContent>
      </w:r>
    </w:p>
    <w:p w14:paraId="79A6CDE2" w14:textId="0F356159" w:rsidR="00B115A3" w:rsidRDefault="00B115A3" w:rsidP="00550EFC">
      <w:pPr>
        <w:pStyle w:val="Content"/>
      </w:pPr>
    </w:p>
    <w:p w14:paraId="0DE44BC2" w14:textId="6B11D6AC" w:rsidR="00B115A3" w:rsidRDefault="00B115A3" w:rsidP="00550EFC">
      <w:pPr>
        <w:pStyle w:val="Content"/>
      </w:pPr>
    </w:p>
    <w:p w14:paraId="26657F25" w14:textId="7D198DEC" w:rsidR="00724D27" w:rsidRDefault="00724D27" w:rsidP="00550EFC">
      <w:pPr>
        <w:pStyle w:val="Content"/>
      </w:pPr>
    </w:p>
    <w:p w14:paraId="5866815B" w14:textId="6F7D6C2D" w:rsidR="00724D27" w:rsidRDefault="00724D27" w:rsidP="00550EFC">
      <w:pPr>
        <w:pStyle w:val="Content"/>
      </w:pPr>
    </w:p>
    <w:p w14:paraId="6C5705EF" w14:textId="618BA313" w:rsidR="00B115A3" w:rsidRDefault="00B115A3" w:rsidP="00550EFC">
      <w:pPr>
        <w:pStyle w:val="Content"/>
      </w:pPr>
    </w:p>
    <w:p w14:paraId="4178AF2A" w14:textId="115D4A9B" w:rsidR="00F83207" w:rsidRDefault="00F83207" w:rsidP="00550EFC">
      <w:pPr>
        <w:pStyle w:val="Content"/>
      </w:pPr>
      <w:r>
        <w:lastRenderedPageBreak/>
        <w:t>After this, I am going to run this for build process</w:t>
      </w:r>
      <w:r w:rsidR="007D7E60">
        <w:t xml:space="preserve"> as per the website instructions</w:t>
      </w:r>
      <w:r>
        <w:t>:</w:t>
      </w:r>
    </w:p>
    <w:p w14:paraId="4303CEE3" w14:textId="77777777" w:rsidR="007D7E60" w:rsidRDefault="007D7E60" w:rsidP="00550EFC">
      <w:pPr>
        <w:pStyle w:val="Content"/>
      </w:pPr>
    </w:p>
    <w:p w14:paraId="66A800D8" w14:textId="47C9D82E" w:rsidR="007D7E60" w:rsidRDefault="00F8320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73E61" wp14:editId="385680A1">
                <wp:simplePos x="0" y="0"/>
                <wp:positionH relativeFrom="column">
                  <wp:posOffset>0</wp:posOffset>
                </wp:positionH>
                <wp:positionV relativeFrom="paragraph">
                  <wp:posOffset>9237</wp:posOffset>
                </wp:positionV>
                <wp:extent cx="3724102" cy="432262"/>
                <wp:effectExtent l="0" t="0" r="1016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102" cy="432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8A8E6" w14:textId="10F3B551" w:rsidR="00F83207" w:rsidRDefault="00F83207" w:rsidP="00F83207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F83207">
                              <w:t>npm run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3E61" id="Text Box 19" o:spid="_x0000_s1035" type="#_x0000_t202" style="position:absolute;margin-left:0;margin-top:.75pt;width:293.25pt;height:34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" fillcolor="white [3201]" strokeweight=".5pt">
                <v:textbox>
                  <w:txbxContent>
                    <w:p w14:paraId="2818A8E6" w14:textId="10F3B551" w:rsidR="00F83207" w:rsidRDefault="00F83207" w:rsidP="00F83207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F83207">
                        <w:t>npm run dev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25774A55" w14:textId="0424A53F" w:rsidR="007D7E60" w:rsidRDefault="007D7E60" w:rsidP="00550EFC">
      <w:pPr>
        <w:pStyle w:val="Content"/>
      </w:pPr>
    </w:p>
    <w:p w14:paraId="0CE42001" w14:textId="26AC9018" w:rsidR="007D7E60" w:rsidRDefault="007D7E60" w:rsidP="00550EFC">
      <w:pPr>
        <w:pStyle w:val="Content"/>
      </w:pPr>
    </w:p>
    <w:p w14:paraId="4520B85E" w14:textId="14A5DA91" w:rsidR="007D7E60" w:rsidRDefault="007D7E60" w:rsidP="00550EFC">
      <w:pPr>
        <w:pStyle w:val="Content"/>
      </w:pPr>
      <w:r>
        <w:t xml:space="preserve">And after this, I will make some changes to </w:t>
      </w:r>
      <w:proofErr w:type="spellStart"/>
      <w:r>
        <w:t>App.jsx</w:t>
      </w:r>
      <w:proofErr w:type="spellEnd"/>
      <w:r>
        <w:t xml:space="preserve"> file </w:t>
      </w:r>
      <w:r w:rsidR="004347B5">
        <w:t xml:space="preserve">by adding </w:t>
      </w:r>
      <w:r w:rsidR="004108F8">
        <w:t xml:space="preserve">Hello raj </w:t>
      </w:r>
      <w:proofErr w:type="spellStart"/>
      <w:r w:rsidR="004108F8">
        <w:t>dai</w:t>
      </w:r>
      <w:proofErr w:type="spellEnd"/>
      <w:r w:rsidR="004108F8">
        <w:t xml:space="preserve"> header</w:t>
      </w:r>
      <w:r w:rsidR="004347B5">
        <w:t xml:space="preserve">. </w:t>
      </w:r>
    </w:p>
    <w:p w14:paraId="39BE9FED" w14:textId="56162740" w:rsidR="00872203" w:rsidRDefault="00872203" w:rsidP="00550EFC">
      <w:pPr>
        <w:pStyle w:val="Content"/>
      </w:pPr>
      <w:r>
        <w:t xml:space="preserve">I have removed the existing codes whichever we didn’t needed for this project. </w:t>
      </w:r>
    </w:p>
    <w:p w14:paraId="7084ADB7" w14:textId="5385CB5D" w:rsidR="007D7E60" w:rsidRDefault="00172289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79895" wp14:editId="614540C5">
                <wp:simplePos x="0" y="0"/>
                <wp:positionH relativeFrom="column">
                  <wp:posOffset>0</wp:posOffset>
                </wp:positionH>
                <wp:positionV relativeFrom="paragraph">
                  <wp:posOffset>34694</wp:posOffset>
                </wp:positionV>
                <wp:extent cx="5860473" cy="2360815"/>
                <wp:effectExtent l="0" t="0" r="6985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2360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151D6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'./App.css'</w:t>
                            </w:r>
                          </w:p>
                          <w:p w14:paraId="0B7D450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FCDDF8E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 {</w:t>
                            </w:r>
                          </w:p>
                          <w:p w14:paraId="78062565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ED5999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372001D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77B0C3C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Hello raj </w:t>
                            </w:r>
                            <w:proofErr w:type="spellStart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!</w:t>
                            </w:r>
                          </w:p>
                          <w:p w14:paraId="5691405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D5F6FE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7154C044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B60D841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5510A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336CA4B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7EA1EB" w14:textId="77777777" w:rsidR="00172289" w:rsidRDefault="00172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9895" id="Text Box 24" o:spid="_x0000_s1036" type="#_x0000_t202" style="position:absolute;margin-left:0;margin-top:2.75pt;width:461.45pt;height:185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" fillcolor="white [3201]" strokeweight=".5pt">
                <v:textbox>
                  <w:txbxContent>
                    <w:p w14:paraId="381151D6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'./App.css'</w:t>
                      </w:r>
                    </w:p>
                    <w:p w14:paraId="0B7D450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FCDDF8E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 {</w:t>
                      </w:r>
                    </w:p>
                    <w:p w14:paraId="78062565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ED5999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372001D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77B0C3C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Hello raj </w:t>
                      </w:r>
                      <w:proofErr w:type="spellStart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!</w:t>
                      </w:r>
                    </w:p>
                    <w:p w14:paraId="5691405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D5F6FE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7154C044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B60D841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5510A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336CA4B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7EA1EB" w14:textId="77777777" w:rsidR="00172289" w:rsidRDefault="00172289"/>
                  </w:txbxContent>
                </v:textbox>
              </v:shape>
            </w:pict>
          </mc:Fallback>
        </mc:AlternateContent>
      </w:r>
    </w:p>
    <w:p w14:paraId="206C75D4" w14:textId="7BF119B5" w:rsidR="00172289" w:rsidRDefault="00172289" w:rsidP="00550EFC">
      <w:pPr>
        <w:pStyle w:val="Content"/>
      </w:pPr>
    </w:p>
    <w:p w14:paraId="6B7430D5" w14:textId="638253C9" w:rsidR="00172289" w:rsidRDefault="00172289" w:rsidP="00550EFC">
      <w:pPr>
        <w:pStyle w:val="Content"/>
      </w:pPr>
    </w:p>
    <w:p w14:paraId="19D54254" w14:textId="255E511B" w:rsidR="00172289" w:rsidRDefault="00172289" w:rsidP="00550EFC">
      <w:pPr>
        <w:pStyle w:val="Content"/>
      </w:pPr>
    </w:p>
    <w:p w14:paraId="2E5A4251" w14:textId="57AED82B" w:rsidR="00172289" w:rsidRDefault="00172289" w:rsidP="00550EFC">
      <w:pPr>
        <w:pStyle w:val="Content"/>
      </w:pPr>
    </w:p>
    <w:p w14:paraId="69A7D30B" w14:textId="66583CA3" w:rsidR="00172289" w:rsidRDefault="00172289" w:rsidP="00550EFC">
      <w:pPr>
        <w:pStyle w:val="Content"/>
      </w:pPr>
    </w:p>
    <w:p w14:paraId="621B2BC7" w14:textId="476B6715" w:rsidR="00172289" w:rsidRDefault="00172289" w:rsidP="00550EFC">
      <w:pPr>
        <w:pStyle w:val="Content"/>
      </w:pPr>
    </w:p>
    <w:p w14:paraId="7E5E58C8" w14:textId="0480EDCA" w:rsidR="00172289" w:rsidRDefault="00172289" w:rsidP="00550EFC">
      <w:pPr>
        <w:pStyle w:val="Content"/>
      </w:pPr>
    </w:p>
    <w:p w14:paraId="612F1F0B" w14:textId="77777777" w:rsidR="00172289" w:rsidRDefault="00172289" w:rsidP="00550EFC">
      <w:pPr>
        <w:pStyle w:val="Content"/>
      </w:pPr>
    </w:p>
    <w:p w14:paraId="02648331" w14:textId="6509971C" w:rsidR="004108F8" w:rsidRDefault="004108F8" w:rsidP="00550EFC">
      <w:pPr>
        <w:pStyle w:val="Content"/>
      </w:pPr>
    </w:p>
    <w:p w14:paraId="23C89EDF" w14:textId="79C3BD64" w:rsidR="004108F8" w:rsidRDefault="004108F8" w:rsidP="00550EFC">
      <w:pPr>
        <w:pStyle w:val="Content"/>
      </w:pPr>
      <w:r>
        <w:t>And we can see the output as:</w:t>
      </w:r>
      <w:r w:rsidR="00172289">
        <w:t xml:space="preserve"> Hello raj </w:t>
      </w:r>
      <w:r w:rsidR="00A71BFF">
        <w:t>Dai!</w:t>
      </w:r>
      <w:r w:rsidR="00172289">
        <w:t xml:space="preserve"> (</w:t>
      </w:r>
      <w:r w:rsidR="00A71BFF">
        <w:t>Underlines</w:t>
      </w:r>
      <w:r w:rsidR="00172289">
        <w:t xml:space="preserve"> and bold)</w:t>
      </w:r>
      <w:r>
        <w:t xml:space="preserve"> </w:t>
      </w:r>
    </w:p>
    <w:p w14:paraId="2CCFC5D4" w14:textId="77777777" w:rsidR="004108F8" w:rsidRDefault="004108F8" w:rsidP="00550EFC">
      <w:pPr>
        <w:pStyle w:val="Content"/>
      </w:pPr>
    </w:p>
    <w:p w14:paraId="6F63C8B1" w14:textId="20C7AEC0" w:rsidR="004108F8" w:rsidRDefault="004108F8" w:rsidP="00550EFC">
      <w:pPr>
        <w:pStyle w:val="Content"/>
      </w:pPr>
      <w:r>
        <w:rPr>
          <w:noProof/>
        </w:rPr>
        <w:drawing>
          <wp:inline distT="0" distB="0" distL="0" distR="0" wp14:anchorId="2F128CB5" wp14:editId="0262BBB5">
            <wp:extent cx="2997200" cy="18288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4BC" w14:textId="28FE69B2" w:rsidR="004108F8" w:rsidRDefault="000D1A99" w:rsidP="00550EFC">
      <w:pPr>
        <w:pStyle w:val="Content"/>
      </w:pPr>
      <w:r>
        <w:t>Output is underlined and bold</w:t>
      </w:r>
      <w:r w:rsidR="004108F8">
        <w:t xml:space="preserve"> </w:t>
      </w:r>
      <w:r>
        <w:t xml:space="preserve">that’s shows tailwind is correctly reading utility class names. We </w:t>
      </w:r>
      <w:r w:rsidR="00724D27">
        <w:t>successfully have</w:t>
      </w:r>
      <w:r>
        <w:t xml:space="preserve"> setup Tailwind CSS with Vite pr</w:t>
      </w:r>
      <w:r w:rsidR="00724D27">
        <w:t xml:space="preserve">oject. </w:t>
      </w:r>
    </w:p>
    <w:p w14:paraId="43299746" w14:textId="2D9D2874" w:rsidR="005F5B2C" w:rsidRDefault="005F5B2C" w:rsidP="00550EFC">
      <w:pPr>
        <w:pStyle w:val="Content"/>
      </w:pPr>
    </w:p>
    <w:p w14:paraId="1DB4A5F3" w14:textId="086DEE91" w:rsidR="005F5B2C" w:rsidRDefault="005F5B2C" w:rsidP="00550EFC">
      <w:pPr>
        <w:pStyle w:val="Content"/>
      </w:pPr>
      <w:r>
        <w:t xml:space="preserve">Now, I am going to format the files and folder just to make it bit cleaner and easy to navigate. </w:t>
      </w:r>
    </w:p>
    <w:p w14:paraId="7C65F622" w14:textId="6EA05ECD" w:rsidR="005F5B2C" w:rsidRDefault="005F5B2C" w:rsidP="00550EFC">
      <w:pPr>
        <w:pStyle w:val="Content"/>
      </w:pPr>
    </w:p>
    <w:p w14:paraId="1961C068" w14:textId="561F18D7" w:rsidR="005F5B2C" w:rsidRDefault="005F5B2C" w:rsidP="00550EFC">
      <w:pPr>
        <w:pStyle w:val="Content"/>
      </w:pPr>
    </w:p>
    <w:p w14:paraId="0208DFC1" w14:textId="6AF91E1A" w:rsidR="005F5B2C" w:rsidRDefault="00D31749" w:rsidP="00550EFC">
      <w:pPr>
        <w:pStyle w:val="Content"/>
      </w:pPr>
      <w:r>
        <w:lastRenderedPageBreak/>
        <w:t>Current Project Structure Look like this</w:t>
      </w:r>
      <w:r w:rsidR="005F5B2C">
        <w:t xml:space="preserve">: </w:t>
      </w:r>
    </w:p>
    <w:p w14:paraId="36FADC35" w14:textId="0820880E" w:rsidR="005F5B2C" w:rsidRDefault="005F5B2C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102C05" wp14:editId="2E70571B">
                <wp:simplePos x="0" y="0"/>
                <wp:positionH relativeFrom="column">
                  <wp:posOffset>24938</wp:posOffset>
                </wp:positionH>
                <wp:positionV relativeFrom="paragraph">
                  <wp:posOffset>86245</wp:posOffset>
                </wp:positionV>
                <wp:extent cx="5594466" cy="7124007"/>
                <wp:effectExtent l="0" t="0" r="19050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466" cy="7124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74FA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sz w:val="14"/>
                                <w:szCs w:val="11"/>
                              </w:rPr>
                              <w:t>rajdaiwebsite/</w:t>
                            </w:r>
                          </w:p>
                          <w:p w14:paraId="2927E2B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vscode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      # VS Code settings</w:t>
                            </w:r>
                          </w:p>
                          <w:p w14:paraId="7A310B3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settings.json</w:t>
                            </w:r>
                            <w:proofErr w:type="spellEnd"/>
                            <w:proofErr w:type="gramEnd"/>
                          </w:p>
                          <w:p w14:paraId="46878E6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96DD39D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node_modules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# Dependencies (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auto-generated</w:t>
                            </w:r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)</w:t>
                            </w:r>
                          </w:p>
                          <w:p w14:paraId="655C069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1676104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public/                       # Public assets (served as-is)</w:t>
                            </w:r>
                          </w:p>
                          <w:p w14:paraId="4A5A139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favicon.ico</w:t>
                            </w:r>
                          </w:p>
                          <w:p w14:paraId="7CAF0F8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logo.png</w:t>
                            </w:r>
                          </w:p>
                          <w:p w14:paraId="62F38F4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robots.txt</w:t>
                            </w:r>
                          </w:p>
                          <w:p w14:paraId="34CD4E1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...</w:t>
                            </w:r>
                          </w:p>
                          <w:p w14:paraId="433ACA3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16D4A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src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         # Your actual app source code</w:t>
                            </w:r>
                          </w:p>
                          <w:p w14:paraId="18DE162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assets/                   # Images, icons, and static media</w:t>
                            </w:r>
                          </w:p>
                          <w:p w14:paraId="1B0447B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logo.svg</w:t>
                            </w:r>
                            <w:proofErr w:type="spellEnd"/>
                          </w:p>
                          <w:p w14:paraId="0E3FC26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hero.jpg</w:t>
                            </w:r>
                          </w:p>
                          <w:p w14:paraId="3F1270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handyman.png</w:t>
                            </w:r>
                          </w:p>
                          <w:p w14:paraId="417821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landscaping.png</w:t>
                            </w:r>
                          </w:p>
                          <w:p w14:paraId="38A5BCB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9449117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components/               # Reusable UI components</w:t>
                            </w:r>
                          </w:p>
                          <w:p w14:paraId="667F016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Header.jsx</w:t>
                            </w:r>
                            <w:proofErr w:type="spellEnd"/>
                          </w:p>
                          <w:p w14:paraId="3166F69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Hero.jsx</w:t>
                            </w:r>
                            <w:proofErr w:type="spellEnd"/>
                          </w:p>
                          <w:p w14:paraId="560F9F1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Services.jsx</w:t>
                            </w:r>
                            <w:proofErr w:type="spellEnd"/>
                          </w:p>
                          <w:p w14:paraId="30579F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About.jsx</w:t>
                            </w:r>
                            <w:proofErr w:type="spellEnd"/>
                          </w:p>
                          <w:p w14:paraId="0A968F1F" w14:textId="1C2BF22B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Footer.jsx</w:t>
                            </w:r>
                            <w:proofErr w:type="spellEnd"/>
                          </w:p>
                          <w:p w14:paraId="4CFD5A0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2E746AA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pages/                    # Full-page components</w:t>
                            </w:r>
                          </w:p>
                          <w:p w14:paraId="432B8E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Home.jsx</w:t>
                            </w:r>
                            <w:proofErr w:type="spellEnd"/>
                          </w:p>
                          <w:p w14:paraId="7902350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ServicesPage.jsx</w:t>
                            </w:r>
                            <w:proofErr w:type="spellEnd"/>
                          </w:p>
                          <w:p w14:paraId="64B8DE7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AboutPage.jsx</w:t>
                            </w:r>
                            <w:proofErr w:type="spellEnd"/>
                          </w:p>
                          <w:p w14:paraId="233BCA4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ContactPage.jsx</w:t>
                            </w:r>
                            <w:proofErr w:type="spellEnd"/>
                          </w:p>
                          <w:p w14:paraId="47CB1AF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5D58F0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styles/                   # Optional custom styles or Tailwind extensions</w:t>
                            </w:r>
                          </w:p>
                          <w:p w14:paraId="7CDBF21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typography.css</w:t>
                            </w:r>
                          </w:p>
                          <w:p w14:paraId="1CE2C5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2BFB06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App.jsx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 # Root component</w:t>
                            </w:r>
                          </w:p>
                          <w:p w14:paraId="4EDFC87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App.css                   # App-specific styles (minimal if using Tailwind)</w:t>
                            </w:r>
                          </w:p>
                          <w:p w14:paraId="7A1993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index.css                 # Tailwind base import</w:t>
                            </w:r>
                          </w:p>
                          <w:p w14:paraId="423CB0C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main.jsx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# App entry point</w:t>
                            </w:r>
                          </w:p>
                          <w:p w14:paraId="2D559D6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8834DB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gitignore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  # Files and folders to ignore in Git</w:t>
                            </w:r>
                          </w:p>
                          <w:p w14:paraId="7049E15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rajdaiwebsite_documentation.docx  #</w:t>
                            </w:r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Project documentation (can move to /docs)</w:t>
                            </w:r>
                          </w:p>
                          <w:p w14:paraId="5D55A6D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sling.config.js              # Custom config (if used)</w:t>
                            </w:r>
                          </w:p>
                          <w:p w14:paraId="39EF15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index.html                   # HTML template (used by Vite)</w:t>
                            </w:r>
                          </w:p>
                          <w:p w14:paraId="2426DE9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# Project metadata and dependencies</w:t>
                            </w:r>
                          </w:p>
                          <w:p w14:paraId="0235DA6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lock.json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# Dependency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lockfile</w:t>
                            </w:r>
                            <w:proofErr w:type="spellEnd"/>
                          </w:p>
                          <w:p w14:paraId="6708D7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postcss.config.js            # Tailwind/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PostCSS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config</w:t>
                            </w:r>
                          </w:p>
                          <w:p w14:paraId="5945A53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tailwind.config.js           # Tailwind custom configuration</w:t>
                            </w:r>
                          </w:p>
                          <w:p w14:paraId="5FDF27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vite.config.js               # Vite project config</w:t>
                            </w:r>
                          </w:p>
                          <w:p w14:paraId="09430B60" w14:textId="0F09F633" w:rsidR="005F5B2C" w:rsidRPr="005F5B2C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README.md                    # Project readme</w:t>
                            </w:r>
                            <w:r w:rsidR="005F5B2C" w:rsidRPr="005F5B2C">
                              <w:rPr>
                                <w:sz w:val="14"/>
                                <w:szCs w:val="1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2C05" id="Text Box 25" o:spid="_x0000_s1037" type="#_x0000_t202" style="position:absolute;margin-left:1.95pt;margin-top:6.8pt;width:440.5pt;height:56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9FRPQIAAIU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" fillcolor="white [3201]" strokeweight=".5pt">
                <v:textbox>
                  <w:txbxContent>
                    <w:p w14:paraId="32274FA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sz w:val="14"/>
                          <w:szCs w:val="11"/>
                        </w:rPr>
                        <w:t>rajdaiwebsite/</w:t>
                      </w:r>
                    </w:p>
                    <w:p w14:paraId="2927E2B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vscode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      # VS Code settings</w:t>
                      </w:r>
                    </w:p>
                    <w:p w14:paraId="7A310B3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settings.json</w:t>
                      </w:r>
                      <w:proofErr w:type="spellEnd"/>
                      <w:proofErr w:type="gramEnd"/>
                    </w:p>
                    <w:p w14:paraId="46878E6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96DD39D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node_modules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# Dependencies (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auto-generated</w:t>
                      </w:r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)</w:t>
                      </w:r>
                    </w:p>
                    <w:p w14:paraId="655C069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1676104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public/                       # Public assets (served as-is)</w:t>
                      </w:r>
                    </w:p>
                    <w:p w14:paraId="4A5A139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favicon.ico</w:t>
                      </w:r>
                    </w:p>
                    <w:p w14:paraId="7CAF0F8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logo.png</w:t>
                      </w:r>
                    </w:p>
                    <w:p w14:paraId="62F38F4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robots.txt</w:t>
                      </w:r>
                    </w:p>
                    <w:p w14:paraId="34CD4E1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...</w:t>
                      </w:r>
                    </w:p>
                    <w:p w14:paraId="433ACA3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16D4A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src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         # Your actual app source code</w:t>
                      </w:r>
                    </w:p>
                    <w:p w14:paraId="18DE162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assets/                   # Images, icons, and static media</w:t>
                      </w:r>
                    </w:p>
                    <w:p w14:paraId="1B0447B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logo.svg</w:t>
                      </w:r>
                      <w:proofErr w:type="spellEnd"/>
                    </w:p>
                    <w:p w14:paraId="0E3FC26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hero.jpg</w:t>
                      </w:r>
                    </w:p>
                    <w:p w14:paraId="3F1270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handyman.png</w:t>
                      </w:r>
                    </w:p>
                    <w:p w14:paraId="417821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landscaping.png</w:t>
                      </w:r>
                    </w:p>
                    <w:p w14:paraId="38A5BCB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9449117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components/               # Reusable UI components</w:t>
                      </w:r>
                    </w:p>
                    <w:p w14:paraId="667F016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Header.jsx</w:t>
                      </w:r>
                      <w:proofErr w:type="spellEnd"/>
                    </w:p>
                    <w:p w14:paraId="3166F69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Hero.jsx</w:t>
                      </w:r>
                      <w:proofErr w:type="spellEnd"/>
                    </w:p>
                    <w:p w14:paraId="560F9F1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Services.jsx</w:t>
                      </w:r>
                      <w:proofErr w:type="spellEnd"/>
                    </w:p>
                    <w:p w14:paraId="30579F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About.jsx</w:t>
                      </w:r>
                      <w:proofErr w:type="spellEnd"/>
                    </w:p>
                    <w:p w14:paraId="0A968F1F" w14:textId="1C2BF22B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Footer.jsx</w:t>
                      </w:r>
                      <w:proofErr w:type="spellEnd"/>
                    </w:p>
                    <w:p w14:paraId="4CFD5A0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2E746AA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pages/                    # Full-page components</w:t>
                      </w:r>
                    </w:p>
                    <w:p w14:paraId="432B8E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Home.jsx</w:t>
                      </w:r>
                      <w:proofErr w:type="spellEnd"/>
                    </w:p>
                    <w:p w14:paraId="7902350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ServicesPage.jsx</w:t>
                      </w:r>
                      <w:proofErr w:type="spellEnd"/>
                    </w:p>
                    <w:p w14:paraId="64B8DE7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AboutPage.jsx</w:t>
                      </w:r>
                      <w:proofErr w:type="spellEnd"/>
                    </w:p>
                    <w:p w14:paraId="233BCA4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ContactPage.jsx</w:t>
                      </w:r>
                      <w:proofErr w:type="spellEnd"/>
                    </w:p>
                    <w:p w14:paraId="47CB1AF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5D58F0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styles/                   # Optional custom styles or Tailwind extensions</w:t>
                      </w:r>
                    </w:p>
                    <w:p w14:paraId="7CDBF21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typography.css</w:t>
                      </w:r>
                    </w:p>
                    <w:p w14:paraId="1CE2C5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2BFB06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App.jsx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 # Root component</w:t>
                      </w:r>
                    </w:p>
                    <w:p w14:paraId="4EDFC87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App.css                   # App-specific styles (minimal if using Tailwind)</w:t>
                      </w:r>
                    </w:p>
                    <w:p w14:paraId="7A1993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index.css                 # Tailwind base import</w:t>
                      </w:r>
                    </w:p>
                    <w:p w14:paraId="423CB0C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main.jsx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# App entry point</w:t>
                      </w:r>
                    </w:p>
                    <w:p w14:paraId="2D559D6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8834DB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gitignore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  # Files and folders to ignore in Git</w:t>
                      </w:r>
                    </w:p>
                    <w:p w14:paraId="7049E15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rajdaiwebsite_documentation.docx  #</w:t>
                      </w:r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Project documentation (can move to /docs)</w:t>
                      </w:r>
                    </w:p>
                    <w:p w14:paraId="5D55A6D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sling.config.js              # Custom config (if used)</w:t>
                      </w:r>
                    </w:p>
                    <w:p w14:paraId="39EF15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index.html                   # HTML template (used by Vite)</w:t>
                      </w:r>
                    </w:p>
                    <w:p w14:paraId="2426DE9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package.json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# Project metadata and dependencies</w:t>
                      </w:r>
                    </w:p>
                    <w:p w14:paraId="0235DA6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lock.json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# Dependency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lockfile</w:t>
                      </w:r>
                      <w:proofErr w:type="spellEnd"/>
                    </w:p>
                    <w:p w14:paraId="6708D7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postcss.config.js            # Tailwind/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PostCSS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config</w:t>
                      </w:r>
                    </w:p>
                    <w:p w14:paraId="5945A53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tailwind.config.js           # Tailwind custom configuration</w:t>
                      </w:r>
                    </w:p>
                    <w:p w14:paraId="5FDF27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vite.config.js               # Vite project config</w:t>
                      </w:r>
                    </w:p>
                    <w:p w14:paraId="09430B60" w14:textId="0F09F633" w:rsidR="005F5B2C" w:rsidRPr="005F5B2C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README.md                    # Project readme</w:t>
                      </w:r>
                      <w:r w:rsidR="005F5B2C" w:rsidRPr="005F5B2C">
                        <w:rPr>
                          <w:sz w:val="14"/>
                          <w:szCs w:val="1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AEC28B5" w14:textId="10E28C3C" w:rsidR="00724D27" w:rsidRDefault="00724D27" w:rsidP="00550EFC">
      <w:pPr>
        <w:pStyle w:val="Content"/>
      </w:pPr>
    </w:p>
    <w:p w14:paraId="5E2AA386" w14:textId="26CA6394" w:rsidR="00724D27" w:rsidRDefault="00724D27" w:rsidP="00550EFC">
      <w:pPr>
        <w:pStyle w:val="Content"/>
      </w:pPr>
    </w:p>
    <w:p w14:paraId="3D5AE428" w14:textId="62EF9FA1" w:rsidR="009B17B8" w:rsidRDefault="009B17B8" w:rsidP="00550EFC">
      <w:pPr>
        <w:pStyle w:val="Content"/>
      </w:pPr>
    </w:p>
    <w:p w14:paraId="1DCBE02C" w14:textId="3163B50D" w:rsidR="009B17B8" w:rsidRDefault="009B17B8" w:rsidP="00550EFC">
      <w:pPr>
        <w:pStyle w:val="Content"/>
      </w:pPr>
    </w:p>
    <w:p w14:paraId="59258EFC" w14:textId="10EB3C88" w:rsidR="009B17B8" w:rsidRDefault="009B17B8" w:rsidP="00550EFC">
      <w:pPr>
        <w:pStyle w:val="Content"/>
      </w:pPr>
    </w:p>
    <w:p w14:paraId="2B7DDEDC" w14:textId="16DB7345" w:rsidR="009B17B8" w:rsidRDefault="009B17B8" w:rsidP="00550EFC">
      <w:pPr>
        <w:pStyle w:val="Content"/>
      </w:pPr>
    </w:p>
    <w:p w14:paraId="7BE1CD45" w14:textId="208CBA8B" w:rsidR="009B17B8" w:rsidRDefault="009B17B8" w:rsidP="00550EFC">
      <w:pPr>
        <w:pStyle w:val="Content"/>
      </w:pPr>
    </w:p>
    <w:p w14:paraId="51DD1E51" w14:textId="2AE0EFA1" w:rsidR="009B17B8" w:rsidRDefault="009B17B8" w:rsidP="00550EFC">
      <w:pPr>
        <w:pStyle w:val="Content"/>
      </w:pPr>
    </w:p>
    <w:p w14:paraId="1255C40A" w14:textId="7F4E7138" w:rsidR="009B17B8" w:rsidRDefault="009B17B8" w:rsidP="00550EFC">
      <w:pPr>
        <w:pStyle w:val="Content"/>
      </w:pPr>
    </w:p>
    <w:p w14:paraId="7F5A7D62" w14:textId="4D89052C" w:rsidR="009B17B8" w:rsidRDefault="009B17B8" w:rsidP="00550EFC">
      <w:pPr>
        <w:pStyle w:val="Content"/>
      </w:pPr>
    </w:p>
    <w:p w14:paraId="1C984A78" w14:textId="196D9D23" w:rsidR="009B17B8" w:rsidRDefault="009B17B8" w:rsidP="00550EFC">
      <w:pPr>
        <w:pStyle w:val="Content"/>
      </w:pPr>
    </w:p>
    <w:p w14:paraId="1D31FC64" w14:textId="21AC5668" w:rsidR="009B17B8" w:rsidRDefault="009B17B8" w:rsidP="00550EFC">
      <w:pPr>
        <w:pStyle w:val="Content"/>
      </w:pPr>
    </w:p>
    <w:p w14:paraId="6B7B9198" w14:textId="7E8D6ECC" w:rsidR="009B17B8" w:rsidRDefault="009B17B8" w:rsidP="00550EFC">
      <w:pPr>
        <w:pStyle w:val="Content"/>
      </w:pPr>
    </w:p>
    <w:p w14:paraId="12E08E9C" w14:textId="4BCBABF2" w:rsidR="009B17B8" w:rsidRDefault="009B17B8" w:rsidP="00550EFC">
      <w:pPr>
        <w:pStyle w:val="Content"/>
      </w:pPr>
    </w:p>
    <w:p w14:paraId="5F90425F" w14:textId="3C4F2016" w:rsidR="009B17B8" w:rsidRDefault="009B17B8" w:rsidP="00550EFC">
      <w:pPr>
        <w:pStyle w:val="Content"/>
      </w:pPr>
    </w:p>
    <w:p w14:paraId="428EC335" w14:textId="79E3B293" w:rsidR="009B17B8" w:rsidRDefault="009B17B8" w:rsidP="00550EFC">
      <w:pPr>
        <w:pStyle w:val="Content"/>
      </w:pPr>
    </w:p>
    <w:p w14:paraId="2F46A7F1" w14:textId="44A589D0" w:rsidR="009B17B8" w:rsidRDefault="009B17B8" w:rsidP="00550EFC">
      <w:pPr>
        <w:pStyle w:val="Content"/>
      </w:pPr>
    </w:p>
    <w:p w14:paraId="1DA4D26C" w14:textId="57293540" w:rsidR="009B17B8" w:rsidRDefault="009B17B8" w:rsidP="00550EFC">
      <w:pPr>
        <w:pStyle w:val="Content"/>
      </w:pPr>
    </w:p>
    <w:p w14:paraId="62ECC50B" w14:textId="30502D4F" w:rsidR="009B17B8" w:rsidRDefault="009B17B8" w:rsidP="00550EFC">
      <w:pPr>
        <w:pStyle w:val="Content"/>
      </w:pPr>
    </w:p>
    <w:p w14:paraId="0EE70246" w14:textId="4F4EF159" w:rsidR="009B17B8" w:rsidRDefault="009B17B8" w:rsidP="00550EFC">
      <w:pPr>
        <w:pStyle w:val="Content"/>
      </w:pPr>
    </w:p>
    <w:p w14:paraId="228DCCD5" w14:textId="34F7D7A1" w:rsidR="009B17B8" w:rsidRDefault="009B17B8" w:rsidP="00550EFC">
      <w:pPr>
        <w:pStyle w:val="Content"/>
      </w:pPr>
    </w:p>
    <w:p w14:paraId="23180392" w14:textId="6B4DC7D6" w:rsidR="009B17B8" w:rsidRDefault="009B17B8" w:rsidP="00550EFC">
      <w:pPr>
        <w:pStyle w:val="Content"/>
      </w:pPr>
    </w:p>
    <w:p w14:paraId="21F847BE" w14:textId="4CE5062F" w:rsidR="009B17B8" w:rsidRDefault="009B17B8" w:rsidP="00550EFC">
      <w:pPr>
        <w:pStyle w:val="Content"/>
      </w:pPr>
    </w:p>
    <w:p w14:paraId="092B21D4" w14:textId="56BD72F1" w:rsidR="009B17B8" w:rsidRDefault="009B17B8" w:rsidP="00550EFC">
      <w:pPr>
        <w:pStyle w:val="Content"/>
      </w:pPr>
    </w:p>
    <w:p w14:paraId="3CEF78D8" w14:textId="49FBC285" w:rsidR="009B17B8" w:rsidRDefault="009B17B8" w:rsidP="00550EFC">
      <w:pPr>
        <w:pStyle w:val="Content"/>
      </w:pPr>
    </w:p>
    <w:p w14:paraId="5A62502A" w14:textId="08AA5206" w:rsidR="009B17B8" w:rsidRDefault="009B17B8" w:rsidP="00550EFC">
      <w:pPr>
        <w:pStyle w:val="Content"/>
      </w:pPr>
    </w:p>
    <w:p w14:paraId="09195FD6" w14:textId="2D7E5C4D" w:rsidR="009B17B8" w:rsidRDefault="009B17B8" w:rsidP="00550EFC">
      <w:pPr>
        <w:pStyle w:val="Content"/>
      </w:pPr>
    </w:p>
    <w:p w14:paraId="63A7BB5B" w14:textId="34CB738B" w:rsidR="009B17B8" w:rsidRDefault="009B17B8" w:rsidP="00550EFC">
      <w:pPr>
        <w:pStyle w:val="Content"/>
      </w:pPr>
    </w:p>
    <w:p w14:paraId="7C1C5B08" w14:textId="66DD434E" w:rsidR="009B17B8" w:rsidRDefault="009B17B8" w:rsidP="00550EFC">
      <w:pPr>
        <w:pStyle w:val="Content"/>
      </w:pPr>
    </w:p>
    <w:p w14:paraId="516BFBD9" w14:textId="36A99EFB" w:rsidR="009B17B8" w:rsidRDefault="009B17B8" w:rsidP="00550EFC">
      <w:pPr>
        <w:pStyle w:val="Content"/>
      </w:pPr>
    </w:p>
    <w:p w14:paraId="2CCBBECD" w14:textId="3889E88A" w:rsidR="009B17B8" w:rsidRDefault="009B17B8" w:rsidP="00550EFC">
      <w:pPr>
        <w:pStyle w:val="Content"/>
      </w:pPr>
    </w:p>
    <w:p w14:paraId="2F43F20B" w14:textId="6F5F80E2" w:rsidR="009B17B8" w:rsidRDefault="009B17B8" w:rsidP="00550EFC">
      <w:pPr>
        <w:pStyle w:val="Content"/>
      </w:pPr>
      <w:r>
        <w:lastRenderedPageBreak/>
        <w:t xml:space="preserve">I have created </w:t>
      </w:r>
      <w:proofErr w:type="spellStart"/>
      <w:r>
        <w:t>settings.json</w:t>
      </w:r>
      <w:proofErr w:type="spellEnd"/>
      <w:r>
        <w:t xml:space="preserve"> file inside </w:t>
      </w:r>
      <w:proofErr w:type="spellStart"/>
      <w:r>
        <w:t>vscode</w:t>
      </w:r>
      <w:proofErr w:type="spellEnd"/>
      <w:r>
        <w:t xml:space="preserve"> folder because, to specifically apply vs code settings just for this project. </w:t>
      </w:r>
      <w:proofErr w:type="spellStart"/>
      <w:proofErr w:type="gramStart"/>
      <w:r>
        <w:t>settings.json</w:t>
      </w:r>
      <w:proofErr w:type="spellEnd"/>
      <w:proofErr w:type="gramEnd"/>
      <w:r>
        <w:t xml:space="preserve"> look like this: </w:t>
      </w:r>
    </w:p>
    <w:p w14:paraId="472C94E3" w14:textId="24B99A25" w:rsidR="009B17B8" w:rsidRDefault="009B17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5B3197" wp14:editId="3222D39A">
                <wp:simplePos x="0" y="0"/>
                <wp:positionH relativeFrom="column">
                  <wp:posOffset>0</wp:posOffset>
                </wp:positionH>
                <wp:positionV relativeFrom="paragraph">
                  <wp:posOffset>52820</wp:posOffset>
                </wp:positionV>
                <wp:extent cx="4505498" cy="6276110"/>
                <wp:effectExtent l="0" t="0" r="15875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498" cy="627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D78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{</w:t>
                            </w:r>
                          </w:p>
                          <w:p w14:paraId="488F786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esbenp.prettier-vscode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430B4596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editor.formatOnSave</w:t>
                            </w:r>
                            <w:proofErr w:type="spellEnd"/>
                            <w:proofErr w:type="gramEnd"/>
                            <w:r>
                              <w:t>": true,</w:t>
                            </w:r>
                          </w:p>
                          <w:p w14:paraId="2279657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editor.codeActionsOnSave</w:t>
                            </w:r>
                            <w:proofErr w:type="spellEnd"/>
                            <w:proofErr w:type="gramEnd"/>
                            <w:r>
                              <w:t>": {</w:t>
                            </w:r>
                          </w:p>
                          <w:p w14:paraId="2636FF4B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source.fixAll.eslint</w:t>
                            </w:r>
                            <w:proofErr w:type="spellEnd"/>
                            <w:proofErr w:type="gramEnd"/>
                            <w:r>
                              <w:t>": "explicit",</w:t>
                            </w:r>
                          </w:p>
                          <w:p w14:paraId="26ECB165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source.addMissingImports</w:t>
                            </w:r>
                            <w:proofErr w:type="spellEnd"/>
                            <w:proofErr w:type="gramEnd"/>
                            <w:r>
                              <w:t>": "explicit"</w:t>
                            </w:r>
                          </w:p>
                          <w:p w14:paraId="615E3EA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796EA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prettier.tabWidth</w:t>
                            </w:r>
                            <w:proofErr w:type="spellEnd"/>
                            <w:proofErr w:type="gramEnd"/>
                            <w:r>
                              <w:t>": 2,</w:t>
                            </w:r>
                          </w:p>
                          <w:p w14:paraId="73BBB68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prettier.useTabs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03557D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prettier.semi</w:t>
                            </w:r>
                            <w:proofErr w:type="spellEnd"/>
                            <w:proofErr w:type="gramEnd"/>
                            <w:r>
                              <w:t>": true,</w:t>
                            </w:r>
                          </w:p>
                          <w:p w14:paraId="01CA124E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prettier.singleQuote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402CE25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prettier.jsxSingleQuote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14F44A07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prettier.trailingComma</w:t>
                            </w:r>
                            <w:proofErr w:type="spellEnd"/>
                            <w:proofErr w:type="gramEnd"/>
                            <w:r>
                              <w:t>": "es5",</w:t>
                            </w:r>
                          </w:p>
                          <w:p w14:paraId="7AC8A2E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prettier.arrowParens</w:t>
                            </w:r>
                            <w:proofErr w:type="spellEnd"/>
                            <w:proofErr w:type="gramEnd"/>
                            <w:r>
                              <w:t>": "always",</w:t>
                            </w:r>
                          </w:p>
                          <w:p w14:paraId="7E1EE9EF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javascriptreact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03016AA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esbenp.prettier-vscode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6864CFF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E8A63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1E25E3D0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"vscode.css-language-features"</w:t>
                            </w:r>
                          </w:p>
                          <w:p w14:paraId="2EA163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007F7783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svg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3518989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jock.svg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0BA35F1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</w:t>
                            </w:r>
                          </w:p>
                          <w:p w14:paraId="048F79E4" w14:textId="7D1C8412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  <w:p w14:paraId="4A03B188" w14:textId="0ABE862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  <w:p w14:paraId="4A2D2E2E" w14:textId="0D978214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3197" id="Text Box 26" o:spid="_x0000_s1038" type="#_x0000_t202" style="position:absolute;margin-left:0;margin-top:4.15pt;width:354.75pt;height:494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" fillcolor="white [3201]" strokeweight=".5pt">
                <v:textbox>
                  <w:txbxContent>
                    <w:p w14:paraId="42AED78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{</w:t>
                      </w:r>
                    </w:p>
                    <w:p w14:paraId="488F786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esbenp.prettier-vscode</w:t>
                      </w:r>
                      <w:proofErr w:type="spellEnd"/>
                      <w:r>
                        <w:t>",</w:t>
                      </w:r>
                    </w:p>
                    <w:p w14:paraId="430B4596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editor.formatOnSave</w:t>
                      </w:r>
                      <w:proofErr w:type="spellEnd"/>
                      <w:proofErr w:type="gramEnd"/>
                      <w:r>
                        <w:t>": true,</w:t>
                      </w:r>
                    </w:p>
                    <w:p w14:paraId="2279657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editor.codeActionsOnSave</w:t>
                      </w:r>
                      <w:proofErr w:type="spellEnd"/>
                      <w:proofErr w:type="gramEnd"/>
                      <w:r>
                        <w:t>": {</w:t>
                      </w:r>
                    </w:p>
                    <w:p w14:paraId="2636FF4B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source.fixAll.eslint</w:t>
                      </w:r>
                      <w:proofErr w:type="spellEnd"/>
                      <w:proofErr w:type="gramEnd"/>
                      <w:r>
                        <w:t>": "explicit",</w:t>
                      </w:r>
                    </w:p>
                    <w:p w14:paraId="26ECB165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source.addMissingImports</w:t>
                      </w:r>
                      <w:proofErr w:type="spellEnd"/>
                      <w:proofErr w:type="gramEnd"/>
                      <w:r>
                        <w:t>": "explicit"</w:t>
                      </w:r>
                    </w:p>
                    <w:p w14:paraId="615E3EA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796EA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prettier.tabWidth</w:t>
                      </w:r>
                      <w:proofErr w:type="spellEnd"/>
                      <w:proofErr w:type="gramEnd"/>
                      <w:r>
                        <w:t>": 2,</w:t>
                      </w:r>
                    </w:p>
                    <w:p w14:paraId="73BBB68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prettier.useTabs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03557D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prettier.semi</w:t>
                      </w:r>
                      <w:proofErr w:type="spellEnd"/>
                      <w:proofErr w:type="gramEnd"/>
                      <w:r>
                        <w:t>": true,</w:t>
                      </w:r>
                    </w:p>
                    <w:p w14:paraId="01CA124E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prettier.singleQuote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402CE25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prettier.jsxSingleQuote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14F44A07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prettier.trailingComma</w:t>
                      </w:r>
                      <w:proofErr w:type="spellEnd"/>
                      <w:proofErr w:type="gramEnd"/>
                      <w:r>
                        <w:t>": "es5",</w:t>
                      </w:r>
                    </w:p>
                    <w:p w14:paraId="7AC8A2E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prettier.arrowParens</w:t>
                      </w:r>
                      <w:proofErr w:type="spellEnd"/>
                      <w:proofErr w:type="gramEnd"/>
                      <w:r>
                        <w:t>": "always",</w:t>
                      </w:r>
                    </w:p>
                    <w:p w14:paraId="7E1EE9EF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javascriptreact</w:t>
                      </w:r>
                      <w:proofErr w:type="spellEnd"/>
                      <w:r>
                        <w:t>]": {</w:t>
                      </w:r>
                    </w:p>
                    <w:p w14:paraId="03016AA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esbenp.prettier-vscode</w:t>
                      </w:r>
                      <w:proofErr w:type="spellEnd"/>
                      <w:r>
                        <w:t>"</w:t>
                      </w:r>
                    </w:p>
                    <w:p w14:paraId="6864CFF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E8A63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]": {</w:t>
                      </w:r>
                    </w:p>
                    <w:p w14:paraId="1E25E3D0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"vscode.css-language-features"</w:t>
                      </w:r>
                    </w:p>
                    <w:p w14:paraId="2EA163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007F7783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svg</w:t>
                      </w:r>
                      <w:proofErr w:type="spellEnd"/>
                      <w:r>
                        <w:t>]": {</w:t>
                      </w:r>
                    </w:p>
                    <w:p w14:paraId="3518989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jock.svg</w:t>
                      </w:r>
                      <w:proofErr w:type="spellEnd"/>
                      <w:r>
                        <w:t>"</w:t>
                      </w:r>
                    </w:p>
                    <w:p w14:paraId="0BA35F1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</w:t>
                      </w:r>
                    </w:p>
                    <w:p w14:paraId="048F79E4" w14:textId="7D1C8412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  <w:p w14:paraId="4A03B188" w14:textId="0ABE862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  <w:p w14:paraId="4A2D2E2E" w14:textId="0D978214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DAACD94" w14:textId="7DB9C33C" w:rsidR="009B17B8" w:rsidRDefault="009B17B8" w:rsidP="00550EFC">
      <w:pPr>
        <w:pStyle w:val="Content"/>
      </w:pPr>
      <w:r>
        <w:t xml:space="preserve"> </w:t>
      </w:r>
    </w:p>
    <w:p w14:paraId="7DC645D5" w14:textId="3359DF79" w:rsidR="009B17B8" w:rsidRDefault="009B17B8" w:rsidP="00550EFC">
      <w:pPr>
        <w:pStyle w:val="Content"/>
      </w:pPr>
    </w:p>
    <w:p w14:paraId="19DEF7E8" w14:textId="19D935AF" w:rsidR="009B17B8" w:rsidRDefault="009B17B8" w:rsidP="00550EFC">
      <w:pPr>
        <w:pStyle w:val="Content"/>
      </w:pPr>
    </w:p>
    <w:p w14:paraId="3CED291B" w14:textId="714EC2ED" w:rsidR="009B17B8" w:rsidRDefault="009B17B8" w:rsidP="00550EFC">
      <w:pPr>
        <w:pStyle w:val="Content"/>
      </w:pPr>
    </w:p>
    <w:p w14:paraId="7599014B" w14:textId="09D39C8D" w:rsidR="009B17B8" w:rsidRDefault="009B17B8" w:rsidP="00550EFC">
      <w:pPr>
        <w:pStyle w:val="Content"/>
      </w:pPr>
    </w:p>
    <w:p w14:paraId="16297BE8" w14:textId="50832CFA" w:rsidR="009B17B8" w:rsidRDefault="009B17B8" w:rsidP="00550EFC">
      <w:pPr>
        <w:pStyle w:val="Content"/>
      </w:pPr>
    </w:p>
    <w:p w14:paraId="5361476A" w14:textId="55FD8A1E" w:rsidR="009B17B8" w:rsidRDefault="009B17B8" w:rsidP="00550EFC">
      <w:pPr>
        <w:pStyle w:val="Content"/>
      </w:pPr>
    </w:p>
    <w:p w14:paraId="7AA88E37" w14:textId="2F64D4B5" w:rsidR="009B17B8" w:rsidRDefault="009B17B8" w:rsidP="00550EFC">
      <w:pPr>
        <w:pStyle w:val="Content"/>
      </w:pPr>
    </w:p>
    <w:p w14:paraId="4A40FFFE" w14:textId="3AA97DC1" w:rsidR="009B17B8" w:rsidRDefault="009B17B8" w:rsidP="00550EFC">
      <w:pPr>
        <w:pStyle w:val="Content"/>
      </w:pPr>
    </w:p>
    <w:p w14:paraId="134A1DB9" w14:textId="1D62F60F" w:rsidR="009B17B8" w:rsidRDefault="009B17B8" w:rsidP="00550EFC">
      <w:pPr>
        <w:pStyle w:val="Content"/>
      </w:pPr>
    </w:p>
    <w:p w14:paraId="78866B99" w14:textId="57DAB7BA" w:rsidR="009B17B8" w:rsidRDefault="009B17B8" w:rsidP="00550EFC">
      <w:pPr>
        <w:pStyle w:val="Content"/>
      </w:pPr>
    </w:p>
    <w:p w14:paraId="7CC7512E" w14:textId="05824029" w:rsidR="009B17B8" w:rsidRDefault="009B17B8" w:rsidP="00550EFC">
      <w:pPr>
        <w:pStyle w:val="Content"/>
      </w:pPr>
    </w:p>
    <w:p w14:paraId="70E40E7A" w14:textId="780C5740" w:rsidR="009B17B8" w:rsidRDefault="009B17B8" w:rsidP="00550EFC">
      <w:pPr>
        <w:pStyle w:val="Content"/>
      </w:pPr>
    </w:p>
    <w:p w14:paraId="0C7C390D" w14:textId="14A55282" w:rsidR="009B17B8" w:rsidRDefault="009B17B8" w:rsidP="00550EFC">
      <w:pPr>
        <w:pStyle w:val="Content"/>
      </w:pPr>
    </w:p>
    <w:p w14:paraId="255B1434" w14:textId="65B37D70" w:rsidR="009B17B8" w:rsidRDefault="009B17B8" w:rsidP="00550EFC">
      <w:pPr>
        <w:pStyle w:val="Content"/>
      </w:pPr>
    </w:p>
    <w:p w14:paraId="31E00CBA" w14:textId="7B5509A4" w:rsidR="009B17B8" w:rsidRDefault="009B17B8" w:rsidP="00550EFC">
      <w:pPr>
        <w:pStyle w:val="Content"/>
      </w:pPr>
    </w:p>
    <w:p w14:paraId="085FE320" w14:textId="6198F08E" w:rsidR="009B17B8" w:rsidRDefault="009B17B8" w:rsidP="00550EFC">
      <w:pPr>
        <w:pStyle w:val="Content"/>
      </w:pPr>
    </w:p>
    <w:p w14:paraId="43515EB0" w14:textId="2EFB6E9F" w:rsidR="009B17B8" w:rsidRDefault="009B17B8" w:rsidP="00550EFC">
      <w:pPr>
        <w:pStyle w:val="Content"/>
      </w:pPr>
    </w:p>
    <w:p w14:paraId="7ECF8BFF" w14:textId="7B3AA55A" w:rsidR="009B17B8" w:rsidRDefault="009B17B8" w:rsidP="00550EFC">
      <w:pPr>
        <w:pStyle w:val="Content"/>
      </w:pPr>
    </w:p>
    <w:p w14:paraId="13E6674F" w14:textId="0915EDB0" w:rsidR="009B17B8" w:rsidRDefault="009B17B8" w:rsidP="00550EFC">
      <w:pPr>
        <w:pStyle w:val="Content"/>
      </w:pPr>
    </w:p>
    <w:p w14:paraId="294C1DF4" w14:textId="6825E923" w:rsidR="009B17B8" w:rsidRDefault="009B17B8" w:rsidP="00550EFC">
      <w:pPr>
        <w:pStyle w:val="Content"/>
      </w:pPr>
    </w:p>
    <w:p w14:paraId="116DD935" w14:textId="3E327289" w:rsidR="009B17B8" w:rsidRDefault="009B17B8" w:rsidP="00550EFC">
      <w:pPr>
        <w:pStyle w:val="Content"/>
      </w:pPr>
    </w:p>
    <w:p w14:paraId="3060D906" w14:textId="0E727A33" w:rsidR="009B17B8" w:rsidRDefault="009B17B8" w:rsidP="00550EFC">
      <w:pPr>
        <w:pStyle w:val="Content"/>
      </w:pPr>
    </w:p>
    <w:p w14:paraId="58C6A0C9" w14:textId="571329F1" w:rsidR="009B17B8" w:rsidRDefault="009B17B8" w:rsidP="00550EFC">
      <w:pPr>
        <w:pStyle w:val="Content"/>
      </w:pPr>
    </w:p>
    <w:p w14:paraId="153CE41C" w14:textId="5C07CCAE" w:rsidR="009B17B8" w:rsidRDefault="009B17B8" w:rsidP="00550EFC">
      <w:pPr>
        <w:pStyle w:val="Content"/>
      </w:pPr>
    </w:p>
    <w:p w14:paraId="76C63E74" w14:textId="269782CE" w:rsidR="006E6ACF" w:rsidRDefault="00887833" w:rsidP="00550EFC">
      <w:pPr>
        <w:pStyle w:val="Content"/>
      </w:pPr>
      <w:r>
        <w:t xml:space="preserve">Now, I am going to create a cleaner project structure. </w:t>
      </w:r>
      <w:r w:rsidR="00B06D05">
        <w:t xml:space="preserve">I am going to delete App.css which is inside </w:t>
      </w:r>
      <w:proofErr w:type="spellStart"/>
      <w:r w:rsidR="00B06D05">
        <w:t>src</w:t>
      </w:r>
      <w:proofErr w:type="spellEnd"/>
      <w:r w:rsidR="00B06D05">
        <w:t xml:space="preserve"> folder</w:t>
      </w:r>
      <w:r w:rsidR="006E6ACF">
        <w:t xml:space="preserve"> and remove import App.css from App.js file. All the styles, I am going to user will be inside index.css file. </w:t>
      </w:r>
    </w:p>
    <w:p w14:paraId="1D81EB8F" w14:textId="1C3694CF" w:rsidR="006E6ACF" w:rsidRDefault="006E6ACF" w:rsidP="00550EFC">
      <w:pPr>
        <w:pStyle w:val="Content"/>
      </w:pPr>
    </w:p>
    <w:p w14:paraId="2D39C619" w14:textId="4A1BE6CF" w:rsidR="009A28B8" w:rsidRDefault="006E6ACF" w:rsidP="00550EFC">
      <w:pPr>
        <w:pStyle w:val="Content"/>
      </w:pPr>
      <w:r>
        <w:lastRenderedPageBreak/>
        <w:t>I am going to update tailwind.config.js file</w:t>
      </w:r>
      <w:r w:rsidR="006F26D4">
        <w:t xml:space="preserve"> with the color, plugins, effects that I am going to user for this project. I am adding special class names for </w:t>
      </w:r>
      <w:r w:rsidR="009A28B8">
        <w:t>h1, h2, h3, font family, colors, etc. and so on.</w:t>
      </w:r>
      <w:r w:rsidR="00500335">
        <w:t xml:space="preserve"> This will be much easier later because we don’t have to declare color individually.</w:t>
      </w:r>
      <w:r w:rsidR="009A28B8">
        <w:t xml:space="preserve">  Currently it looks like this: </w:t>
      </w:r>
    </w:p>
    <w:p w14:paraId="0B718B66" w14:textId="2D7EDCFD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F0A03C" wp14:editId="7E0BC418">
                <wp:simplePos x="0" y="0"/>
                <wp:positionH relativeFrom="column">
                  <wp:posOffset>8313</wp:posOffset>
                </wp:positionH>
                <wp:positionV relativeFrom="paragraph">
                  <wp:posOffset>243839</wp:posOffset>
                </wp:positionV>
                <wp:extent cx="6400800" cy="7240385"/>
                <wp:effectExtent l="0" t="0" r="1270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7240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EB64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465432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defaultTheme</w:t>
                            </w:r>
                            <w:proofErr w:type="spellEnd"/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723A3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"tailwindcss/plugin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D3368D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84ACE2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8D2E51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5DAC5F8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8DA922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/**/*.{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4255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"./public/assets/**/*.{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81A32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4002284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DCF20A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E2474B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79F81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brand: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D2C7C3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primary: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"#2F855A"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Forest Green - nature, trust</w:t>
                            </w:r>
                          </w:p>
                          <w:p w14:paraId="4EA4FE2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secondary: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"#8B5E3C"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Earthy Brown - wood, craftsmanship</w:t>
                            </w:r>
                          </w:p>
                          <w:p w14:paraId="2AB7DBC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accent: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"#A3D977"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Leafy Green - freshness</w:t>
                            </w:r>
                          </w:p>
                          <w:p w14:paraId="6A77AD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highlight: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"#F6AD55"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Warm Yellow - attention</w:t>
                            </w:r>
                          </w:p>
                          <w:p w14:paraId="0C3E34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"#F5F3EB"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Light neutral background</w:t>
                            </w:r>
                          </w:p>
                          <w:p w14:paraId="49600C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dark: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"#2D3748"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Dark text/background</w:t>
                            </w:r>
                          </w:p>
                          <w:p w14:paraId="04BB181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8978A7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neutral: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8A6B5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ffffff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EA099C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"#f5f5f5"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239471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"#e2e8f0"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A68C2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"#cbd5e1"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00CBC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"#94a3b8"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39F9FE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600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"#64748b"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DC6058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"#475569"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0D011F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800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"#334155"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94E3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900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"#1e293b"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933816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7F9051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745430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9778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"var(--font-sora)"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...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.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],</w:t>
                            </w:r>
                          </w:p>
                          <w:p w14:paraId="7CDB45E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code: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"var(--font-code)"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31613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1091BF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62BCB03F" w14:textId="5FA9BADB" w:rsidR="009A28B8" w:rsidRPr="009A28B8" w:rsidRDefault="009A28B8" w:rsidP="009A28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A03C" id="Text Box 27" o:spid="_x0000_s1039" type="#_x0000_t202" style="position:absolute;margin-left:.65pt;margin-top:19.2pt;width:7in;height:57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" fillcolor="white [3201]" strokeweight=".5pt">
                <v:textbox>
                  <w:txbxContent>
                    <w:p w14:paraId="246EB64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465432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defaultTheme</w:t>
                      </w:r>
                      <w:proofErr w:type="spellEnd"/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723A3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"tailwindcss/plugin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D3368D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84ACE2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8D2E51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5DAC5F8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8DA922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/**/*.{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4255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"./public/assets/**/*.{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81A32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4002284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DCF20A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E2474B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79F81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brand: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D2C7C3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primary: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"#2F855A"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Forest Green - nature, trust</w:t>
                      </w:r>
                    </w:p>
                    <w:p w14:paraId="4EA4FE2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secondary: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"#8B5E3C"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Earthy Brown - wood, craftsmanship</w:t>
                      </w:r>
                    </w:p>
                    <w:p w14:paraId="2AB7DBC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accent: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"#A3D977"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Leafy Green - freshness</w:t>
                      </w:r>
                    </w:p>
                    <w:p w14:paraId="6A77AD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highlight: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"#F6AD55"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Warm Yellow - attention</w:t>
                      </w:r>
                    </w:p>
                    <w:p w14:paraId="0C3E34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"#F5F3EB"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Light neutral background</w:t>
                      </w:r>
                    </w:p>
                    <w:p w14:paraId="49600C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dark: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"#2D3748"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Dark text/background</w:t>
                      </w:r>
                    </w:p>
                    <w:p w14:paraId="04BB181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8978A7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neutral: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8A6B5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ffffff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EA099C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"#f5f5f5"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239471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"#e2e8f0"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A68C2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"#cbd5e1"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00CBC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"#94a3b8"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39F9FE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600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"#64748b"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DC6058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"#475569"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0D011F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800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"#334155"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94E3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900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"#1e293b"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933816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7F9051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745430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9778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"var(--font-sora)"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...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.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],</w:t>
                      </w:r>
                    </w:p>
                    <w:p w14:paraId="7CDB45E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code: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"var(--font-code)"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31613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1091BF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62BCB03F" w14:textId="5FA9BADB" w:rsidR="009A28B8" w:rsidRPr="009A28B8" w:rsidRDefault="009A28B8" w:rsidP="009A28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B7066E" w14:textId="77777777" w:rsidR="006E6ACF" w:rsidRDefault="006E6ACF" w:rsidP="00550EFC">
      <w:pPr>
        <w:pStyle w:val="Content"/>
      </w:pPr>
    </w:p>
    <w:p w14:paraId="4161B656" w14:textId="1A48ADB5" w:rsidR="006E6ACF" w:rsidRDefault="006E6ACF" w:rsidP="00550EFC">
      <w:pPr>
        <w:pStyle w:val="Content"/>
      </w:pPr>
    </w:p>
    <w:p w14:paraId="713CB7C4" w14:textId="4162D131" w:rsidR="009A28B8" w:rsidRDefault="009A28B8" w:rsidP="00550EFC">
      <w:pPr>
        <w:pStyle w:val="Content"/>
      </w:pPr>
    </w:p>
    <w:p w14:paraId="0700095D" w14:textId="2773EFFB" w:rsidR="009A28B8" w:rsidRDefault="009A28B8" w:rsidP="00550EFC">
      <w:pPr>
        <w:pStyle w:val="Content"/>
      </w:pPr>
    </w:p>
    <w:p w14:paraId="25CA36B1" w14:textId="59A0FB37" w:rsidR="009A28B8" w:rsidRDefault="009A28B8" w:rsidP="00550EFC">
      <w:pPr>
        <w:pStyle w:val="Content"/>
      </w:pPr>
    </w:p>
    <w:p w14:paraId="0FD261CC" w14:textId="14FE8968" w:rsidR="009A28B8" w:rsidRDefault="009A28B8" w:rsidP="00550EFC">
      <w:pPr>
        <w:pStyle w:val="Content"/>
      </w:pPr>
    </w:p>
    <w:p w14:paraId="03EA1A66" w14:textId="470376B3" w:rsidR="009A28B8" w:rsidRDefault="009A28B8" w:rsidP="00550EFC">
      <w:pPr>
        <w:pStyle w:val="Content"/>
      </w:pPr>
    </w:p>
    <w:p w14:paraId="6AED7AFB" w14:textId="3393D3BD" w:rsidR="009A28B8" w:rsidRDefault="009A28B8" w:rsidP="00550EFC">
      <w:pPr>
        <w:pStyle w:val="Content"/>
      </w:pPr>
    </w:p>
    <w:p w14:paraId="492ECA82" w14:textId="231BB6B1" w:rsidR="009A28B8" w:rsidRDefault="009A28B8" w:rsidP="00550EFC">
      <w:pPr>
        <w:pStyle w:val="Content"/>
      </w:pPr>
    </w:p>
    <w:p w14:paraId="793C797E" w14:textId="200DC4C5" w:rsidR="009A28B8" w:rsidRDefault="009A28B8" w:rsidP="00550EFC">
      <w:pPr>
        <w:pStyle w:val="Content"/>
      </w:pPr>
    </w:p>
    <w:p w14:paraId="4B4285EB" w14:textId="521865BB" w:rsidR="009A28B8" w:rsidRDefault="009A28B8" w:rsidP="00550EFC">
      <w:pPr>
        <w:pStyle w:val="Content"/>
      </w:pPr>
    </w:p>
    <w:p w14:paraId="0D039D37" w14:textId="5EB2F822" w:rsidR="009A28B8" w:rsidRDefault="009A28B8" w:rsidP="00550EFC">
      <w:pPr>
        <w:pStyle w:val="Content"/>
      </w:pPr>
    </w:p>
    <w:p w14:paraId="12E61030" w14:textId="1F07C121" w:rsidR="009A28B8" w:rsidRDefault="009A28B8" w:rsidP="00550EFC">
      <w:pPr>
        <w:pStyle w:val="Content"/>
      </w:pPr>
    </w:p>
    <w:p w14:paraId="0788D19A" w14:textId="26DDC6C8" w:rsidR="009A28B8" w:rsidRDefault="009A28B8" w:rsidP="00550EFC">
      <w:pPr>
        <w:pStyle w:val="Content"/>
      </w:pPr>
    </w:p>
    <w:p w14:paraId="251FA539" w14:textId="4A1248E2" w:rsidR="009A28B8" w:rsidRDefault="009A28B8" w:rsidP="00550EFC">
      <w:pPr>
        <w:pStyle w:val="Content"/>
      </w:pPr>
    </w:p>
    <w:p w14:paraId="3A82E363" w14:textId="4A5A2C46" w:rsidR="009A28B8" w:rsidRDefault="009A28B8" w:rsidP="00550EFC">
      <w:pPr>
        <w:pStyle w:val="Content"/>
      </w:pPr>
    </w:p>
    <w:p w14:paraId="00615512" w14:textId="31094CA3" w:rsidR="009A28B8" w:rsidRDefault="009A28B8" w:rsidP="00550EFC">
      <w:pPr>
        <w:pStyle w:val="Content"/>
      </w:pPr>
    </w:p>
    <w:p w14:paraId="4CCDCC6D" w14:textId="0E285734" w:rsidR="009A28B8" w:rsidRDefault="009A28B8" w:rsidP="00550EFC">
      <w:pPr>
        <w:pStyle w:val="Content"/>
      </w:pPr>
    </w:p>
    <w:p w14:paraId="3CA6250E" w14:textId="4CE868A5" w:rsidR="009A28B8" w:rsidRDefault="009A28B8" w:rsidP="00550EFC">
      <w:pPr>
        <w:pStyle w:val="Content"/>
      </w:pPr>
    </w:p>
    <w:p w14:paraId="0B0364A0" w14:textId="1C380A12" w:rsidR="009A28B8" w:rsidRDefault="009A28B8" w:rsidP="00550EFC">
      <w:pPr>
        <w:pStyle w:val="Content"/>
      </w:pPr>
    </w:p>
    <w:p w14:paraId="2CE71401" w14:textId="37F73E6F" w:rsidR="009A28B8" w:rsidRDefault="009A28B8" w:rsidP="00550EFC">
      <w:pPr>
        <w:pStyle w:val="Content"/>
      </w:pPr>
    </w:p>
    <w:p w14:paraId="2322FA86" w14:textId="0FF1A420" w:rsidR="009A28B8" w:rsidRDefault="009A28B8" w:rsidP="00550EFC">
      <w:pPr>
        <w:pStyle w:val="Content"/>
      </w:pPr>
    </w:p>
    <w:p w14:paraId="44321101" w14:textId="4FC321BD" w:rsidR="009A28B8" w:rsidRDefault="009A28B8" w:rsidP="00550EFC">
      <w:pPr>
        <w:pStyle w:val="Content"/>
      </w:pPr>
    </w:p>
    <w:p w14:paraId="0BF2295A" w14:textId="6429256E" w:rsidR="009A28B8" w:rsidRDefault="009A28B8" w:rsidP="00550EFC">
      <w:pPr>
        <w:pStyle w:val="Content"/>
      </w:pPr>
    </w:p>
    <w:p w14:paraId="198DCE98" w14:textId="703B6AB1" w:rsidR="009A28B8" w:rsidRDefault="009A28B8" w:rsidP="00550EFC">
      <w:pPr>
        <w:pStyle w:val="Content"/>
      </w:pPr>
    </w:p>
    <w:p w14:paraId="32790176" w14:textId="6739DAC4" w:rsidR="009A28B8" w:rsidRDefault="009A28B8" w:rsidP="00550EFC">
      <w:pPr>
        <w:pStyle w:val="Content"/>
      </w:pPr>
    </w:p>
    <w:p w14:paraId="318A754F" w14:textId="27C324F4" w:rsidR="009A28B8" w:rsidRDefault="009A28B8" w:rsidP="00550EFC">
      <w:pPr>
        <w:pStyle w:val="Content"/>
      </w:pPr>
    </w:p>
    <w:p w14:paraId="046D6289" w14:textId="7AE59DBD" w:rsidR="009A28B8" w:rsidRDefault="009A28B8" w:rsidP="00550EFC">
      <w:pPr>
        <w:pStyle w:val="Content"/>
      </w:pPr>
    </w:p>
    <w:p w14:paraId="16484D53" w14:textId="77777777" w:rsidR="009A28B8" w:rsidRDefault="009A28B8" w:rsidP="00550EFC">
      <w:pPr>
        <w:pStyle w:val="Content"/>
      </w:pPr>
    </w:p>
    <w:p w14:paraId="5519D714" w14:textId="5F8706FF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91147" wp14:editId="0E81BFBD">
                <wp:simplePos x="0" y="0"/>
                <wp:positionH relativeFrom="column">
                  <wp:posOffset>-16625</wp:posOffset>
                </wp:positionH>
                <wp:positionV relativeFrom="paragraph">
                  <wp:posOffset>260812</wp:posOffset>
                </wp:positionV>
                <wp:extent cx="6375400" cy="7173883"/>
                <wp:effectExtent l="0" t="0" r="12700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7173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C81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letterSpacing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A1B597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tagline: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64481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1D2040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spacing: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48384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0.25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2A4E2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7.5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"1.875rem"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A9CA90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"3.75rem"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70E8A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3D8B9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opacity: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C641B9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783534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41EF2C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transitionDuration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254C5A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"200ms"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92ED60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4D5C64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transitionTimingFunction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8235AD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"linear"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5FEE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E499D2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zIndex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1F337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D073D7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9CCFBC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27E3F86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BE667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66D6F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F67928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borderWidth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6DD4C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789DB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0EC0F4D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backgroundImage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B7E125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radial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"radial-gradient(var(--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tw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-gradient-stops))"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E9217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conic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58E1511" w14:textId="7DC4FB90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conic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-gradient(from 225deg, #F6AD55, #A3D977, #2F855A, #8B5E3C)"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6CB2356" w14:textId="7C7A6015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hero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-pattern"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('/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/assets/hero-bg.jpg')"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A1785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735F5DA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},</w:t>
                            </w:r>
                          </w:p>
                          <w:p w14:paraId="2C99EB67" w14:textId="1ADC88A3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19728D57" w14:textId="5AA4F7F4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5C93212" w14:textId="12929BA2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694715" w14:textId="6AD8B111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60DBB1C" w14:textId="27CFE43C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D739B13" w14:textId="07111A79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6D5ED3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D64578" w14:textId="54D4793D" w:rsidR="009A28B8" w:rsidRDefault="009A28B8"/>
                          <w:p w14:paraId="763BF7CB" w14:textId="759E1064" w:rsidR="009A28B8" w:rsidRDefault="009A28B8"/>
                          <w:p w14:paraId="4BE7D107" w14:textId="174AC765" w:rsidR="009A28B8" w:rsidRDefault="009A28B8"/>
                          <w:p w14:paraId="2AD03CF8" w14:textId="11BFB051" w:rsidR="009A28B8" w:rsidRDefault="009A28B8"/>
                          <w:p w14:paraId="01DBCC13" w14:textId="6830B4AA" w:rsidR="009A28B8" w:rsidRDefault="009A28B8"/>
                          <w:p w14:paraId="2F8FCDB4" w14:textId="3AD34B1B" w:rsidR="009A28B8" w:rsidRDefault="009A28B8"/>
                          <w:p w14:paraId="56F5270B" w14:textId="15E7C1D7" w:rsidR="009A28B8" w:rsidRDefault="009A28B8"/>
                          <w:p w14:paraId="77041DB5" w14:textId="73F4A954" w:rsidR="009A28B8" w:rsidRDefault="009A28B8"/>
                          <w:p w14:paraId="0C10F008" w14:textId="00D527C5" w:rsidR="009A28B8" w:rsidRDefault="009A28B8"/>
                          <w:p w14:paraId="0C636146" w14:textId="5B977074" w:rsidR="009A28B8" w:rsidRDefault="009A28B8"/>
                          <w:p w14:paraId="5BC1F60E" w14:textId="3B096C6D" w:rsidR="009A28B8" w:rsidRDefault="009A28B8"/>
                          <w:p w14:paraId="7391564E" w14:textId="18A5DAA1" w:rsidR="009A28B8" w:rsidRDefault="009A28B8"/>
                          <w:p w14:paraId="2DC11148" w14:textId="7F1B6481" w:rsidR="009A28B8" w:rsidRDefault="009A28B8"/>
                          <w:p w14:paraId="58EB96C8" w14:textId="6104627A" w:rsidR="009A28B8" w:rsidRDefault="009A28B8"/>
                          <w:p w14:paraId="0042CAC6" w14:textId="1D69C95A" w:rsidR="009A28B8" w:rsidRDefault="009A28B8"/>
                          <w:p w14:paraId="7E5E36BE" w14:textId="7F671653" w:rsidR="009A28B8" w:rsidRDefault="009A28B8"/>
                          <w:p w14:paraId="30D05F5F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1147" id="Text Box 28" o:spid="_x0000_s1040" type="#_x0000_t202" style="position:absolute;margin-left:-1.3pt;margin-top:20.55pt;width:502pt;height:56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" fillcolor="white [3201]" strokeweight=".5pt">
                <v:textbox>
                  <w:txbxContent>
                    <w:p w14:paraId="584C81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letterSpacing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A1B597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tagline: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64481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1D2040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spacing: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48384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0.25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2A4E2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7.5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"1.875rem"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A9CA90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"3.75rem"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70E8A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3D8B9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opacity: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C641B9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783534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41EF2C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transitionDuration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254C5A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"200ms"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92ED60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4D5C64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transitionTimingFunction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8235AD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"linear"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5FEE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E499D2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zIndex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1F337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D073D7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9CCFBC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27E3F86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BE667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66D6F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F67928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borderWidth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6DD4C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789DB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0EC0F4D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backgroundImage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B7E125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radial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"radial-gradient(var(--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tw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-gradient-stops))"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E9217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conic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58E1511" w14:textId="7DC4FB90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conic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-gradient(from 225deg, #F6AD55, #A3D977, #2F855A, #8B5E3C)"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6CB2356" w14:textId="7C7A6015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hero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-pattern"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('/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/assets/hero-bg.jpg')"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A1785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735F5DA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},</w:t>
                      </w:r>
                    </w:p>
                    <w:p w14:paraId="2C99EB67" w14:textId="1ADC88A3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19728D57" w14:textId="5AA4F7F4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5C93212" w14:textId="12929BA2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694715" w14:textId="6AD8B111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60DBB1C" w14:textId="27CFE43C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D739B13" w14:textId="07111A79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6D5ED3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D64578" w14:textId="54D4793D" w:rsidR="009A28B8" w:rsidRDefault="009A28B8"/>
                    <w:p w14:paraId="763BF7CB" w14:textId="759E1064" w:rsidR="009A28B8" w:rsidRDefault="009A28B8"/>
                    <w:p w14:paraId="4BE7D107" w14:textId="174AC765" w:rsidR="009A28B8" w:rsidRDefault="009A28B8"/>
                    <w:p w14:paraId="2AD03CF8" w14:textId="11BFB051" w:rsidR="009A28B8" w:rsidRDefault="009A28B8"/>
                    <w:p w14:paraId="01DBCC13" w14:textId="6830B4AA" w:rsidR="009A28B8" w:rsidRDefault="009A28B8"/>
                    <w:p w14:paraId="2F8FCDB4" w14:textId="3AD34B1B" w:rsidR="009A28B8" w:rsidRDefault="009A28B8"/>
                    <w:p w14:paraId="56F5270B" w14:textId="15E7C1D7" w:rsidR="009A28B8" w:rsidRDefault="009A28B8"/>
                    <w:p w14:paraId="77041DB5" w14:textId="73F4A954" w:rsidR="009A28B8" w:rsidRDefault="009A28B8"/>
                    <w:p w14:paraId="0C10F008" w14:textId="00D527C5" w:rsidR="009A28B8" w:rsidRDefault="009A28B8"/>
                    <w:p w14:paraId="0C636146" w14:textId="5B977074" w:rsidR="009A28B8" w:rsidRDefault="009A28B8"/>
                    <w:p w14:paraId="5BC1F60E" w14:textId="3B096C6D" w:rsidR="009A28B8" w:rsidRDefault="009A28B8"/>
                    <w:p w14:paraId="7391564E" w14:textId="18A5DAA1" w:rsidR="009A28B8" w:rsidRDefault="009A28B8"/>
                    <w:p w14:paraId="2DC11148" w14:textId="7F1B6481" w:rsidR="009A28B8" w:rsidRDefault="009A28B8"/>
                    <w:p w14:paraId="58EB96C8" w14:textId="6104627A" w:rsidR="009A28B8" w:rsidRDefault="009A28B8"/>
                    <w:p w14:paraId="0042CAC6" w14:textId="1D69C95A" w:rsidR="009A28B8" w:rsidRDefault="009A28B8"/>
                    <w:p w14:paraId="7E5E36BE" w14:textId="7F671653" w:rsidR="009A28B8" w:rsidRDefault="009A28B8"/>
                    <w:p w14:paraId="30D05F5F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75F358A4" w14:textId="6ECB2AC9" w:rsidR="009A28B8" w:rsidRDefault="009A28B8" w:rsidP="00550EFC">
      <w:pPr>
        <w:pStyle w:val="Content"/>
      </w:pPr>
    </w:p>
    <w:p w14:paraId="033565B9" w14:textId="328C11B2" w:rsidR="009A28B8" w:rsidRDefault="009A28B8" w:rsidP="00550EFC">
      <w:pPr>
        <w:pStyle w:val="Content"/>
      </w:pPr>
    </w:p>
    <w:p w14:paraId="428FA8F1" w14:textId="1C50F6C7" w:rsidR="009A28B8" w:rsidRDefault="009A28B8" w:rsidP="00550EFC">
      <w:pPr>
        <w:pStyle w:val="Content"/>
      </w:pPr>
    </w:p>
    <w:p w14:paraId="6917DFDF" w14:textId="53F454F6" w:rsidR="009A28B8" w:rsidRDefault="009A28B8" w:rsidP="00550EFC">
      <w:pPr>
        <w:pStyle w:val="Content"/>
      </w:pPr>
    </w:p>
    <w:p w14:paraId="5F6C513C" w14:textId="59754BE7" w:rsidR="009A28B8" w:rsidRDefault="009A28B8" w:rsidP="00550EFC">
      <w:pPr>
        <w:pStyle w:val="Content"/>
      </w:pPr>
    </w:p>
    <w:p w14:paraId="03EDC659" w14:textId="53DEE73F" w:rsidR="009A28B8" w:rsidRDefault="009A28B8" w:rsidP="00550EFC">
      <w:pPr>
        <w:pStyle w:val="Content"/>
      </w:pPr>
    </w:p>
    <w:p w14:paraId="295A4E74" w14:textId="08808791" w:rsidR="009A28B8" w:rsidRDefault="009A28B8" w:rsidP="00550EFC">
      <w:pPr>
        <w:pStyle w:val="Content"/>
      </w:pPr>
    </w:p>
    <w:p w14:paraId="45DD8DD5" w14:textId="5F96FB25" w:rsidR="009A28B8" w:rsidRDefault="009A28B8" w:rsidP="00550EFC">
      <w:pPr>
        <w:pStyle w:val="Content"/>
      </w:pPr>
    </w:p>
    <w:p w14:paraId="3E2DA152" w14:textId="77928953" w:rsidR="009A28B8" w:rsidRDefault="009A28B8" w:rsidP="00550EFC">
      <w:pPr>
        <w:pStyle w:val="Content"/>
      </w:pPr>
    </w:p>
    <w:p w14:paraId="4BAB1A61" w14:textId="7E1FE45C" w:rsidR="009A28B8" w:rsidRDefault="009A28B8" w:rsidP="00550EFC">
      <w:pPr>
        <w:pStyle w:val="Content"/>
      </w:pPr>
    </w:p>
    <w:p w14:paraId="2888978F" w14:textId="1B2AFF6D" w:rsidR="009A28B8" w:rsidRDefault="009A28B8" w:rsidP="00550EFC">
      <w:pPr>
        <w:pStyle w:val="Content"/>
      </w:pPr>
    </w:p>
    <w:p w14:paraId="5B95AE18" w14:textId="1844C316" w:rsidR="009A28B8" w:rsidRDefault="009A28B8" w:rsidP="00550EFC">
      <w:pPr>
        <w:pStyle w:val="Content"/>
      </w:pPr>
    </w:p>
    <w:p w14:paraId="20FCD9D8" w14:textId="1F3DE573" w:rsidR="009A28B8" w:rsidRDefault="009A28B8" w:rsidP="00550EFC">
      <w:pPr>
        <w:pStyle w:val="Content"/>
      </w:pPr>
    </w:p>
    <w:p w14:paraId="2498262D" w14:textId="7BFD4511" w:rsidR="009A28B8" w:rsidRDefault="009A28B8" w:rsidP="00550EFC">
      <w:pPr>
        <w:pStyle w:val="Content"/>
      </w:pPr>
    </w:p>
    <w:p w14:paraId="3E4F8A46" w14:textId="0C7864E4" w:rsidR="009A28B8" w:rsidRDefault="009A28B8" w:rsidP="00550EFC">
      <w:pPr>
        <w:pStyle w:val="Content"/>
      </w:pPr>
    </w:p>
    <w:p w14:paraId="01C340EB" w14:textId="3A9E32CA" w:rsidR="009A28B8" w:rsidRDefault="009A28B8" w:rsidP="00550EFC">
      <w:pPr>
        <w:pStyle w:val="Content"/>
      </w:pPr>
    </w:p>
    <w:p w14:paraId="620F4ACC" w14:textId="7FB555AA" w:rsidR="009A28B8" w:rsidRDefault="009A28B8" w:rsidP="00550EFC">
      <w:pPr>
        <w:pStyle w:val="Content"/>
      </w:pPr>
    </w:p>
    <w:p w14:paraId="6AA447A0" w14:textId="3B5CC27B" w:rsidR="009A28B8" w:rsidRDefault="009A28B8" w:rsidP="00550EFC">
      <w:pPr>
        <w:pStyle w:val="Content"/>
      </w:pPr>
    </w:p>
    <w:p w14:paraId="709DBE19" w14:textId="6E92C7FB" w:rsidR="009A28B8" w:rsidRDefault="009A28B8" w:rsidP="00550EFC">
      <w:pPr>
        <w:pStyle w:val="Content"/>
      </w:pPr>
    </w:p>
    <w:p w14:paraId="100ECE9D" w14:textId="23191C34" w:rsidR="009A28B8" w:rsidRDefault="009A28B8" w:rsidP="00550EFC">
      <w:pPr>
        <w:pStyle w:val="Content"/>
      </w:pPr>
    </w:p>
    <w:p w14:paraId="155BAF17" w14:textId="7958C1AB" w:rsidR="009A28B8" w:rsidRDefault="009A28B8" w:rsidP="00550EFC">
      <w:pPr>
        <w:pStyle w:val="Content"/>
      </w:pPr>
    </w:p>
    <w:p w14:paraId="5D0AC5CA" w14:textId="0152BC37" w:rsidR="009A28B8" w:rsidRDefault="009A28B8" w:rsidP="00550EFC">
      <w:pPr>
        <w:pStyle w:val="Content"/>
      </w:pPr>
    </w:p>
    <w:p w14:paraId="5E0B37AF" w14:textId="6F642D22" w:rsidR="009A28B8" w:rsidRDefault="009A28B8" w:rsidP="00550EFC">
      <w:pPr>
        <w:pStyle w:val="Content"/>
      </w:pPr>
    </w:p>
    <w:p w14:paraId="7124609E" w14:textId="1B9B8390" w:rsidR="009A28B8" w:rsidRDefault="009A28B8" w:rsidP="00550EFC">
      <w:pPr>
        <w:pStyle w:val="Content"/>
      </w:pPr>
    </w:p>
    <w:p w14:paraId="3812F006" w14:textId="498EDF4F" w:rsidR="009A28B8" w:rsidRDefault="009A28B8" w:rsidP="00550EFC">
      <w:pPr>
        <w:pStyle w:val="Content"/>
      </w:pPr>
    </w:p>
    <w:p w14:paraId="0919BE55" w14:textId="3BA7742F" w:rsidR="009A28B8" w:rsidRDefault="009A28B8" w:rsidP="00550EFC">
      <w:pPr>
        <w:pStyle w:val="Content"/>
      </w:pPr>
    </w:p>
    <w:p w14:paraId="2220F67C" w14:textId="659CAA7E" w:rsidR="009A28B8" w:rsidRDefault="009A28B8" w:rsidP="00550EFC">
      <w:pPr>
        <w:pStyle w:val="Content"/>
      </w:pPr>
    </w:p>
    <w:p w14:paraId="46458D7F" w14:textId="75522649" w:rsidR="009A28B8" w:rsidRDefault="009A28B8" w:rsidP="00550EFC">
      <w:pPr>
        <w:pStyle w:val="Content"/>
      </w:pPr>
    </w:p>
    <w:p w14:paraId="6B93C6F6" w14:textId="1F44C2BB" w:rsidR="009A28B8" w:rsidRDefault="009A28B8" w:rsidP="00550EFC">
      <w:pPr>
        <w:pStyle w:val="Content"/>
      </w:pPr>
    </w:p>
    <w:p w14:paraId="2BEF410C" w14:textId="149F3D48" w:rsidR="009A28B8" w:rsidRDefault="009A28B8" w:rsidP="00550EFC">
      <w:pPr>
        <w:pStyle w:val="Content"/>
      </w:pPr>
    </w:p>
    <w:p w14:paraId="3BFEB76B" w14:textId="35CF498E" w:rsidR="009A28B8" w:rsidRDefault="009A28B8" w:rsidP="00550EFC">
      <w:pPr>
        <w:pStyle w:val="Content"/>
      </w:pPr>
    </w:p>
    <w:p w14:paraId="6C45A393" w14:textId="46A13A2F" w:rsidR="009A28B8" w:rsidRDefault="009A28B8" w:rsidP="00550EFC">
      <w:pPr>
        <w:pStyle w:val="Content"/>
      </w:pPr>
    </w:p>
    <w:p w14:paraId="3241F99D" w14:textId="5EA1D3D5" w:rsidR="009A28B8" w:rsidRDefault="009A28B8" w:rsidP="00550EFC">
      <w:pPr>
        <w:pStyle w:val="Content"/>
      </w:pPr>
    </w:p>
    <w:p w14:paraId="4FFA8FBF" w14:textId="01487404" w:rsidR="009A28B8" w:rsidRP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F72578" wp14:editId="43D23A74">
                <wp:simplePos x="0" y="0"/>
                <wp:positionH relativeFrom="column">
                  <wp:posOffset>33251</wp:posOffset>
                </wp:positionH>
                <wp:positionV relativeFrom="paragraph">
                  <wp:posOffset>119495</wp:posOffset>
                </wp:positionV>
                <wp:extent cx="6325870" cy="6384175"/>
                <wp:effectExtent l="0" t="0" r="11430" b="171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5870" cy="638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0ACB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B2FF53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{</w:t>
                            </w:r>
                          </w:p>
                          <w:p w14:paraId="49DF83B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({}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1ECDE96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5C8055B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".container"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265D9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max-w-[77.5rem] mx-auto px-5 md:px-10 lg:px-15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xl:max-w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-[87.5rem]"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84493B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59E31AE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88C31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546EDE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text-[2.5rem] leading-[3.25rem]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-[4.0625rem]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-[4.5rem]"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7D2182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0987C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39E35C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6AF7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text-[1.75rem] leading-[2.5rem]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xl:leading-tight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CA17A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19E6D75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7E05BA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290C3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text-[2rem] leading-normal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-[2.5rem]"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2C60E5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32200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A6976C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text-[2rem]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AFF5C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17F418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A0187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text-2xl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47A8A69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2C0CE1C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".h6"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3D61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text-lg 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EC8168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D145FA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1A66F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text-[0.875rem] leading-[1.5rem]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-[1rem]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-[1.75rem]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-[1.25rem] lg:leading-8"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901D00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3B5F4AA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2578" id="Text Box 29" o:spid="_x0000_s1041" type="#_x0000_t202" style="position:absolute;margin-left:2.6pt;margin-top:9.4pt;width:498.1pt;height:50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" fillcolor="white [3201]" strokeweight=".5pt">
                <v:textbox>
                  <w:txbxContent>
                    <w:p w14:paraId="4B40ACB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B2FF53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{</w:t>
                      </w:r>
                    </w:p>
                    <w:p w14:paraId="49DF83B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({}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1ECDE96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5C8055B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".container"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265D9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max-w-[77.5rem] mx-auto px-5 md:px-10 lg:px-15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xl:max-w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-[87.5rem]"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84493B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59E31AE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88C31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546EDE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text-[2.5rem] leading-[3.25rem]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-[4.0625rem]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-[4.5rem]"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7D2182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0987C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39E35C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6AF7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text-[1.75rem] leading-[2.5rem]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xl:leading-tight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CA17A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19E6D75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7E05BA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290C3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text-[2rem] leading-normal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-[2.5rem]"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2C60E5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32200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A6976C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text-[2rem]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AFF5C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17F418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A0187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text-2xl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47A8A69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2C0CE1C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".h6"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3D61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text-lg 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EC8168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D145FA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1A66F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text-[0.875rem] leading-[1.5rem]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-[1rem]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-[1.75rem]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-[1.25rem] lg:leading-8"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901D00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3B5F4AA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1CE1F6C8" w14:textId="23C528A1" w:rsidR="009A28B8" w:rsidRPr="009A28B8" w:rsidRDefault="009A28B8" w:rsidP="009A28B8"/>
    <w:p w14:paraId="5DB47763" w14:textId="6F54F511" w:rsidR="009A28B8" w:rsidRPr="009A28B8" w:rsidRDefault="009A28B8" w:rsidP="009A28B8"/>
    <w:p w14:paraId="294A80CB" w14:textId="2A3BA9B7" w:rsidR="009A28B8" w:rsidRPr="009A28B8" w:rsidRDefault="009A28B8" w:rsidP="009A28B8"/>
    <w:p w14:paraId="4DEA8D46" w14:textId="3A3A8E52" w:rsidR="009A28B8" w:rsidRPr="009A28B8" w:rsidRDefault="009A28B8" w:rsidP="009A28B8"/>
    <w:p w14:paraId="7372BC19" w14:textId="13A702E5" w:rsidR="009A28B8" w:rsidRPr="009A28B8" w:rsidRDefault="009A28B8" w:rsidP="009A28B8"/>
    <w:p w14:paraId="0926CFC1" w14:textId="30FCDA4F" w:rsidR="009A28B8" w:rsidRPr="009A28B8" w:rsidRDefault="009A28B8" w:rsidP="009A28B8"/>
    <w:p w14:paraId="6F4FCF34" w14:textId="63CCFB2B" w:rsidR="009A28B8" w:rsidRPr="009A28B8" w:rsidRDefault="009A28B8" w:rsidP="009A28B8"/>
    <w:p w14:paraId="49CC956F" w14:textId="488DA3FB" w:rsidR="009A28B8" w:rsidRPr="009A28B8" w:rsidRDefault="009A28B8" w:rsidP="009A28B8"/>
    <w:p w14:paraId="7CD8BA28" w14:textId="216A98E7" w:rsidR="009A28B8" w:rsidRPr="009A28B8" w:rsidRDefault="009A28B8" w:rsidP="009A28B8"/>
    <w:p w14:paraId="11789FE0" w14:textId="5B9A1290" w:rsidR="009A28B8" w:rsidRPr="009A28B8" w:rsidRDefault="009A28B8" w:rsidP="009A28B8"/>
    <w:p w14:paraId="40C71560" w14:textId="308BCF67" w:rsidR="009A28B8" w:rsidRPr="009A28B8" w:rsidRDefault="009A28B8" w:rsidP="009A28B8"/>
    <w:p w14:paraId="7EA07FDA" w14:textId="6E55BB70" w:rsidR="009A28B8" w:rsidRDefault="009A28B8" w:rsidP="009A28B8">
      <w:pPr>
        <w:jc w:val="right"/>
      </w:pPr>
    </w:p>
    <w:p w14:paraId="6A04B198" w14:textId="511E0270" w:rsidR="009A28B8" w:rsidRDefault="009A28B8" w:rsidP="009A28B8">
      <w:pPr>
        <w:jc w:val="right"/>
      </w:pPr>
    </w:p>
    <w:p w14:paraId="075063F3" w14:textId="32170BEA" w:rsidR="009A28B8" w:rsidRDefault="009A28B8" w:rsidP="009A28B8">
      <w:pPr>
        <w:jc w:val="right"/>
      </w:pPr>
    </w:p>
    <w:p w14:paraId="3930D10C" w14:textId="20D08650" w:rsidR="009A28B8" w:rsidRDefault="009A28B8" w:rsidP="009A28B8">
      <w:pPr>
        <w:jc w:val="right"/>
      </w:pPr>
    </w:p>
    <w:p w14:paraId="7ABD7371" w14:textId="5102A1B9" w:rsidR="009A28B8" w:rsidRDefault="009A28B8" w:rsidP="009A28B8">
      <w:pPr>
        <w:jc w:val="right"/>
      </w:pPr>
    </w:p>
    <w:p w14:paraId="6D0310CB" w14:textId="29A82CBD" w:rsidR="009A28B8" w:rsidRDefault="009A28B8" w:rsidP="009A28B8">
      <w:pPr>
        <w:jc w:val="right"/>
      </w:pPr>
    </w:p>
    <w:p w14:paraId="33C92534" w14:textId="46A50DDD" w:rsidR="009A28B8" w:rsidRDefault="009A28B8" w:rsidP="009A28B8">
      <w:pPr>
        <w:jc w:val="right"/>
      </w:pPr>
    </w:p>
    <w:p w14:paraId="4511A62F" w14:textId="51213D2D" w:rsidR="009A28B8" w:rsidRDefault="009A28B8" w:rsidP="009A28B8">
      <w:pPr>
        <w:jc w:val="right"/>
      </w:pPr>
    </w:p>
    <w:p w14:paraId="0334DAF7" w14:textId="1DC0F3A0" w:rsidR="009A28B8" w:rsidRDefault="009A28B8" w:rsidP="009A28B8">
      <w:pPr>
        <w:jc w:val="right"/>
      </w:pPr>
    </w:p>
    <w:p w14:paraId="0E4EF5F5" w14:textId="063E5E4C" w:rsidR="009A28B8" w:rsidRDefault="009A28B8" w:rsidP="009A28B8">
      <w:pPr>
        <w:jc w:val="right"/>
      </w:pPr>
    </w:p>
    <w:p w14:paraId="21B4361E" w14:textId="198CF2B2" w:rsidR="009A28B8" w:rsidRDefault="009A28B8" w:rsidP="009A28B8">
      <w:pPr>
        <w:jc w:val="right"/>
      </w:pPr>
    </w:p>
    <w:p w14:paraId="4F474951" w14:textId="7CD47A2B" w:rsidR="009A28B8" w:rsidRDefault="009A28B8" w:rsidP="009A28B8">
      <w:pPr>
        <w:jc w:val="right"/>
      </w:pPr>
    </w:p>
    <w:p w14:paraId="7E5FCA57" w14:textId="3BE25C39" w:rsidR="009A28B8" w:rsidRDefault="009A28B8" w:rsidP="009A28B8">
      <w:pPr>
        <w:jc w:val="right"/>
      </w:pPr>
    </w:p>
    <w:p w14:paraId="75F8D0D8" w14:textId="6570DC03" w:rsidR="009A28B8" w:rsidRDefault="009A28B8" w:rsidP="009A28B8"/>
    <w:p w14:paraId="35B54E82" w14:textId="0791AEE4" w:rsidR="009A28B8" w:rsidRDefault="009A28B8" w:rsidP="009A28B8"/>
    <w:p w14:paraId="7AEF1640" w14:textId="413582A5" w:rsidR="009A28B8" w:rsidRDefault="009A28B8" w:rsidP="009A28B8"/>
    <w:p w14:paraId="3CE1D546" w14:textId="53976491" w:rsidR="009A28B8" w:rsidRDefault="009A28B8" w:rsidP="009A28B8"/>
    <w:p w14:paraId="71F9E178" w14:textId="1A4BB940" w:rsidR="009A28B8" w:rsidRDefault="009A28B8" w:rsidP="009A28B8"/>
    <w:p w14:paraId="660E7B14" w14:textId="54949C42" w:rsidR="009A28B8" w:rsidRDefault="009A28B8" w:rsidP="009A28B8"/>
    <w:p w14:paraId="643B82B1" w14:textId="5A119DA9" w:rsidR="009A28B8" w:rsidRDefault="009A28B8" w:rsidP="009A28B8"/>
    <w:p w14:paraId="70DA42AB" w14:textId="003C9801" w:rsidR="009A28B8" w:rsidRDefault="009A28B8" w:rsidP="009A28B8"/>
    <w:p w14:paraId="2FA017D6" w14:textId="60186F52" w:rsid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738431" wp14:editId="02EE4D35">
                <wp:simplePos x="0" y="0"/>
                <wp:positionH relativeFrom="column">
                  <wp:posOffset>-8313</wp:posOffset>
                </wp:positionH>
                <wp:positionV relativeFrom="paragraph">
                  <wp:posOffset>19744</wp:posOffset>
                </wp:positionV>
                <wp:extent cx="6375862" cy="4829694"/>
                <wp:effectExtent l="0" t="0" r="1270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4829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6802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},</w:t>
                            </w:r>
                          </w:p>
                          <w:p w14:paraId="462E53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A3C68E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font-light text-[0.875rem] leading-6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md:text-base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7A908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915A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".caption"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155CC6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338E97E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006569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".tagline"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D7F01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font-light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tracking-tagline uppercase"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1C650A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6B419F8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F92B3B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".quote"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058F6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text-lg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25B62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DA9F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".button"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32210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font-bold uppercase tracking-wider"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0A2A70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91B456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46423D7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763D994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".tap-highlight-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2F4EA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webkit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-tap-highlight-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rgba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(0, 0, 0, 0)"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5EA411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6D05EC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12D009E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}),</w:t>
                            </w:r>
                          </w:p>
                          <w:p w14:paraId="52198D9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395967B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8C4099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8431" id="Text Box 30" o:spid="_x0000_s1042" type="#_x0000_t202" style="position:absolute;margin-left:-.65pt;margin-top:1.55pt;width:502.05pt;height:380.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" fillcolor="white [3201]" strokeweight=".5pt">
                <v:textbox>
                  <w:txbxContent>
                    <w:p w14:paraId="5CC6802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},</w:t>
                      </w:r>
                    </w:p>
                    <w:p w14:paraId="462E53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A3C68E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font-light text-[0.875rem] leading-6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md:text-base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7A908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915A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".caption"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155CC6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338E97E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006569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".tagline"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D7F01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font-light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tracking-tagline uppercase"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1C650A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6B419F8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F92B3B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".quote"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058F6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text-lg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25B62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DA9F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".button"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32210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font-bold uppercase tracking-wider"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0A2A70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91B456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46423D7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763D994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".tap-highlight-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2F4EA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webkit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-tap-highlight-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rgba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(0, 0, 0, 0)"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5EA411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6D05EC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12D009E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}),</w:t>
                      </w:r>
                    </w:p>
                    <w:p w14:paraId="52198D9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395967B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8C4099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5BC523F8" w14:textId="3501D4C9" w:rsidR="009A28B8" w:rsidRDefault="009A28B8" w:rsidP="009A28B8"/>
    <w:p w14:paraId="224CE7E1" w14:textId="7B6879CD" w:rsidR="009A28B8" w:rsidRDefault="009A28B8" w:rsidP="009A28B8"/>
    <w:p w14:paraId="7215B038" w14:textId="45165333" w:rsidR="009A28B8" w:rsidRDefault="009A28B8" w:rsidP="009A28B8"/>
    <w:p w14:paraId="048292F0" w14:textId="0B14A1A1" w:rsidR="009A28B8" w:rsidRDefault="009A28B8" w:rsidP="009A28B8"/>
    <w:p w14:paraId="318959E2" w14:textId="7D4A0D01" w:rsidR="009A28B8" w:rsidRPr="009A28B8" w:rsidRDefault="009A28B8" w:rsidP="009A28B8"/>
    <w:p w14:paraId="1CE1CF1F" w14:textId="1DD39BC6" w:rsidR="009A28B8" w:rsidRPr="009A28B8" w:rsidRDefault="009A28B8" w:rsidP="009A28B8"/>
    <w:p w14:paraId="5A0BC7A8" w14:textId="10F751E0" w:rsidR="009A28B8" w:rsidRPr="009A28B8" w:rsidRDefault="009A28B8" w:rsidP="009A28B8"/>
    <w:p w14:paraId="7B0CA9AE" w14:textId="2FD677F7" w:rsidR="009A28B8" w:rsidRPr="009A28B8" w:rsidRDefault="009A28B8" w:rsidP="009A28B8"/>
    <w:p w14:paraId="51C50D08" w14:textId="0F91BEA1" w:rsidR="009A28B8" w:rsidRPr="009A28B8" w:rsidRDefault="009A28B8" w:rsidP="009A28B8"/>
    <w:p w14:paraId="654AEE58" w14:textId="06A6873B" w:rsidR="009A28B8" w:rsidRPr="009A28B8" w:rsidRDefault="009A28B8" w:rsidP="009A28B8"/>
    <w:p w14:paraId="3D9E8D11" w14:textId="0696AC95" w:rsidR="009A28B8" w:rsidRPr="009A28B8" w:rsidRDefault="009A28B8" w:rsidP="009A28B8"/>
    <w:p w14:paraId="5D6776B7" w14:textId="65423939" w:rsidR="009A28B8" w:rsidRPr="009A28B8" w:rsidRDefault="009A28B8" w:rsidP="009A28B8"/>
    <w:p w14:paraId="389A2B61" w14:textId="0D7F02C1" w:rsidR="009A28B8" w:rsidRPr="009A28B8" w:rsidRDefault="009A28B8" w:rsidP="009A28B8"/>
    <w:p w14:paraId="5C9969C6" w14:textId="047BAB99" w:rsidR="009A28B8" w:rsidRPr="009A28B8" w:rsidRDefault="009A28B8" w:rsidP="009A28B8"/>
    <w:p w14:paraId="1772B7D2" w14:textId="27029F59" w:rsidR="009A28B8" w:rsidRPr="009A28B8" w:rsidRDefault="009A28B8" w:rsidP="009A28B8"/>
    <w:p w14:paraId="2AA7EBAE" w14:textId="07093D98" w:rsidR="009A28B8" w:rsidRPr="009A28B8" w:rsidRDefault="009A28B8" w:rsidP="009A28B8"/>
    <w:p w14:paraId="088C995C" w14:textId="14E40730" w:rsidR="009A28B8" w:rsidRPr="009A28B8" w:rsidRDefault="009A28B8" w:rsidP="009A28B8"/>
    <w:p w14:paraId="0AF468B9" w14:textId="5D624218" w:rsidR="009A28B8" w:rsidRPr="009A28B8" w:rsidRDefault="009A28B8" w:rsidP="009A28B8"/>
    <w:p w14:paraId="50DA0F50" w14:textId="7C6CCDB2" w:rsidR="009A28B8" w:rsidRDefault="009A28B8" w:rsidP="009A28B8"/>
    <w:p w14:paraId="751C10F5" w14:textId="3D1CE262" w:rsidR="0039308F" w:rsidRDefault="0039308F" w:rsidP="0039308F">
      <w:pPr>
        <w:pStyle w:val="Content"/>
      </w:pPr>
      <w:r>
        <w:t xml:space="preserve">So basically, I have used these colors: </w:t>
      </w:r>
    </w:p>
    <w:p w14:paraId="182593A2" w14:textId="77777777" w:rsidR="0039308F" w:rsidRDefault="0039308F" w:rsidP="0039308F">
      <w:pPr>
        <w:pStyle w:val="Content"/>
      </w:pPr>
    </w:p>
    <w:p w14:paraId="5DC113C8" w14:textId="77777777" w:rsidR="0039308F" w:rsidRDefault="0039308F" w:rsidP="0039308F">
      <w:pPr>
        <w:pStyle w:val="Heading2"/>
        <w:rPr>
          <w:rFonts w:eastAsia="Times New Roman"/>
          <w:b/>
          <w:color w:val="000000"/>
          <w:szCs w:val="36"/>
        </w:rPr>
      </w:pPr>
      <w:r>
        <w:rPr>
          <w:rFonts w:ascii="Apple Color Emoji" w:hAnsi="Apple Color Emoji" w:cs="Apple Color Emoji"/>
          <w:color w:val="000000"/>
        </w:rPr>
        <w:t>🎨</w:t>
      </w:r>
      <w:r>
        <w:rPr>
          <w:color w:val="000000"/>
        </w:rPr>
        <w:t xml:space="preserve"> Recommended Color Palette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7"/>
        <w:gridCol w:w="1428"/>
        <w:gridCol w:w="1041"/>
        <w:gridCol w:w="6030"/>
      </w:tblGrid>
      <w:tr w:rsidR="0039308F" w14:paraId="05F10DF8" w14:textId="77777777" w:rsidTr="003930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20C808" w14:textId="77777777" w:rsidR="0039308F" w:rsidRDefault="0039308F">
            <w:pPr>
              <w:jc w:val="center"/>
              <w:rPr>
                <w:bCs/>
                <w:color w:val="auto"/>
              </w:rPr>
            </w:pPr>
            <w:r>
              <w:rPr>
                <w:b w:val="0"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BA6B5B9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Color Name</w:t>
            </w:r>
          </w:p>
        </w:tc>
        <w:tc>
          <w:tcPr>
            <w:tcW w:w="0" w:type="auto"/>
            <w:vAlign w:val="center"/>
            <w:hideMark/>
          </w:tcPr>
          <w:p w14:paraId="35963361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Hex Code</w:t>
            </w:r>
          </w:p>
        </w:tc>
        <w:tc>
          <w:tcPr>
            <w:tcW w:w="0" w:type="auto"/>
            <w:vAlign w:val="center"/>
            <w:hideMark/>
          </w:tcPr>
          <w:p w14:paraId="5E3DDA6A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Notes</w:t>
            </w:r>
          </w:p>
        </w:tc>
      </w:tr>
      <w:tr w:rsidR="0039308F" w14:paraId="3E8243EB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1A76F" w14:textId="77777777" w:rsidR="0039308F" w:rsidRDefault="0039308F">
            <w:pPr>
              <w:rPr>
                <w:b w:val="0"/>
              </w:rPr>
            </w:pPr>
            <w:r>
              <w:rPr>
                <w:rStyle w:val="Strong"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14:paraId="3970F39D" w14:textId="77777777" w:rsidR="0039308F" w:rsidRDefault="0039308F">
            <w:r>
              <w:t>Forest Green</w:t>
            </w:r>
          </w:p>
        </w:tc>
        <w:tc>
          <w:tcPr>
            <w:tcW w:w="0" w:type="auto"/>
            <w:vAlign w:val="center"/>
            <w:hideMark/>
          </w:tcPr>
          <w:p w14:paraId="3D3EA0E8" w14:textId="77777777" w:rsidR="0039308F" w:rsidRDefault="0039308F">
            <w:r>
              <w:rPr>
                <w:rStyle w:val="HTMLCode"/>
                <w:rFonts w:eastAsiaTheme="majorEastAsia"/>
              </w:rPr>
              <w:t>#2F855A</w:t>
            </w:r>
          </w:p>
        </w:tc>
        <w:tc>
          <w:tcPr>
            <w:tcW w:w="0" w:type="auto"/>
            <w:vAlign w:val="center"/>
            <w:hideMark/>
          </w:tcPr>
          <w:p w14:paraId="26AFBA13" w14:textId="77777777" w:rsidR="0039308F" w:rsidRDefault="0039308F">
            <w:r>
              <w:t>Represents nature, plants, trees – ideal for landscaping/gardening</w:t>
            </w:r>
          </w:p>
        </w:tc>
      </w:tr>
      <w:tr w:rsidR="0039308F" w14:paraId="413040EF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4601F" w14:textId="77777777" w:rsidR="0039308F" w:rsidRDefault="0039308F">
            <w:r>
              <w:rPr>
                <w:rStyle w:val="Strong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59983F41" w14:textId="77777777" w:rsidR="0039308F" w:rsidRDefault="0039308F">
            <w:r>
              <w:t>Earth Brown</w:t>
            </w:r>
          </w:p>
        </w:tc>
        <w:tc>
          <w:tcPr>
            <w:tcW w:w="0" w:type="auto"/>
            <w:vAlign w:val="center"/>
            <w:hideMark/>
          </w:tcPr>
          <w:p w14:paraId="40BF9115" w14:textId="77777777" w:rsidR="0039308F" w:rsidRDefault="0039308F">
            <w:r>
              <w:rPr>
                <w:rStyle w:val="HTMLCode"/>
                <w:rFonts w:eastAsiaTheme="majorEastAsia"/>
              </w:rPr>
              <w:t>#8B5E3C</w:t>
            </w:r>
          </w:p>
        </w:tc>
        <w:tc>
          <w:tcPr>
            <w:tcW w:w="0" w:type="auto"/>
            <w:vAlign w:val="center"/>
            <w:hideMark/>
          </w:tcPr>
          <w:p w14:paraId="102D9EC2" w14:textId="77777777" w:rsidR="0039308F" w:rsidRDefault="0039308F">
            <w:r>
              <w:t>Wood/decking/carpentry tone, grounding and professional</w:t>
            </w:r>
          </w:p>
        </w:tc>
      </w:tr>
      <w:tr w:rsidR="0039308F" w14:paraId="09336D98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7DD19" w14:textId="77777777" w:rsidR="0039308F" w:rsidRDefault="0039308F">
            <w:r>
              <w:rPr>
                <w:rStyle w:val="Strong"/>
              </w:rPr>
              <w:lastRenderedPageBreak/>
              <w:t>Accent</w:t>
            </w:r>
          </w:p>
        </w:tc>
        <w:tc>
          <w:tcPr>
            <w:tcW w:w="0" w:type="auto"/>
            <w:vAlign w:val="center"/>
            <w:hideMark/>
          </w:tcPr>
          <w:p w14:paraId="412A04D7" w14:textId="77777777" w:rsidR="0039308F" w:rsidRDefault="0039308F">
            <w:r>
              <w:t>Leaf Green</w:t>
            </w:r>
          </w:p>
        </w:tc>
        <w:tc>
          <w:tcPr>
            <w:tcW w:w="0" w:type="auto"/>
            <w:vAlign w:val="center"/>
            <w:hideMark/>
          </w:tcPr>
          <w:p w14:paraId="04087038" w14:textId="77777777" w:rsidR="0039308F" w:rsidRDefault="0039308F">
            <w:r>
              <w:rPr>
                <w:rStyle w:val="HTMLCode"/>
                <w:rFonts w:eastAsiaTheme="majorEastAsia"/>
              </w:rPr>
              <w:t>#A3D977</w:t>
            </w:r>
          </w:p>
        </w:tc>
        <w:tc>
          <w:tcPr>
            <w:tcW w:w="0" w:type="auto"/>
            <w:vAlign w:val="center"/>
            <w:hideMark/>
          </w:tcPr>
          <w:p w14:paraId="52C5CC17" w14:textId="77777777" w:rsidR="0039308F" w:rsidRDefault="0039308F">
            <w:r>
              <w:t>Freshness, growth – use for call-to-actions or highlights</w:t>
            </w:r>
          </w:p>
        </w:tc>
      </w:tr>
      <w:tr w:rsidR="0039308F" w14:paraId="0336F49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00E87" w14:textId="77777777" w:rsidR="0039308F" w:rsidRDefault="0039308F">
            <w:r>
              <w:rPr>
                <w:rStyle w:val="Strong"/>
              </w:rPr>
              <w:t>Neutral Light</w:t>
            </w:r>
          </w:p>
        </w:tc>
        <w:tc>
          <w:tcPr>
            <w:tcW w:w="0" w:type="auto"/>
            <w:vAlign w:val="center"/>
            <w:hideMark/>
          </w:tcPr>
          <w:p w14:paraId="3E3A0E43" w14:textId="77777777" w:rsidR="0039308F" w:rsidRDefault="0039308F">
            <w:r>
              <w:t>Warm Beige</w:t>
            </w:r>
          </w:p>
        </w:tc>
        <w:tc>
          <w:tcPr>
            <w:tcW w:w="0" w:type="auto"/>
            <w:vAlign w:val="center"/>
            <w:hideMark/>
          </w:tcPr>
          <w:p w14:paraId="5441E32D" w14:textId="77777777" w:rsidR="0039308F" w:rsidRDefault="0039308F">
            <w:r>
              <w:rPr>
                <w:rStyle w:val="HTMLCode"/>
                <w:rFonts w:eastAsiaTheme="majorEastAsia"/>
              </w:rPr>
              <w:t>#F5F3EB</w:t>
            </w:r>
          </w:p>
        </w:tc>
        <w:tc>
          <w:tcPr>
            <w:tcW w:w="0" w:type="auto"/>
            <w:vAlign w:val="center"/>
            <w:hideMark/>
          </w:tcPr>
          <w:p w14:paraId="7EB51015" w14:textId="77777777" w:rsidR="0039308F" w:rsidRDefault="0039308F">
            <w:r>
              <w:t>Background color, easy on the eyes</w:t>
            </w:r>
          </w:p>
        </w:tc>
      </w:tr>
      <w:tr w:rsidR="0039308F" w14:paraId="4ABA9AD9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0E066" w14:textId="77777777" w:rsidR="0039308F" w:rsidRDefault="0039308F">
            <w:r>
              <w:rPr>
                <w:rStyle w:val="Strong"/>
              </w:rPr>
              <w:t>Neutral Dark</w:t>
            </w:r>
          </w:p>
        </w:tc>
        <w:tc>
          <w:tcPr>
            <w:tcW w:w="0" w:type="auto"/>
            <w:vAlign w:val="center"/>
            <w:hideMark/>
          </w:tcPr>
          <w:p w14:paraId="2FBD89B7" w14:textId="77777777" w:rsidR="0039308F" w:rsidRDefault="0039308F">
            <w:r>
              <w:t>Charcoal Gray</w:t>
            </w:r>
          </w:p>
        </w:tc>
        <w:tc>
          <w:tcPr>
            <w:tcW w:w="0" w:type="auto"/>
            <w:vAlign w:val="center"/>
            <w:hideMark/>
          </w:tcPr>
          <w:p w14:paraId="1559082D" w14:textId="77777777" w:rsidR="0039308F" w:rsidRDefault="0039308F">
            <w:r>
              <w:rPr>
                <w:rStyle w:val="HTMLCode"/>
                <w:rFonts w:eastAsiaTheme="majorEastAsia"/>
              </w:rPr>
              <w:t>#2D3748</w:t>
            </w:r>
          </w:p>
        </w:tc>
        <w:tc>
          <w:tcPr>
            <w:tcW w:w="0" w:type="auto"/>
            <w:vAlign w:val="center"/>
            <w:hideMark/>
          </w:tcPr>
          <w:p w14:paraId="139B5FE5" w14:textId="77777777" w:rsidR="0039308F" w:rsidRDefault="0039308F">
            <w:r>
              <w:t>For text, contrast, footer</w:t>
            </w:r>
          </w:p>
        </w:tc>
      </w:tr>
      <w:tr w:rsidR="0039308F" w14:paraId="7D70744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35BAF" w14:textId="77777777" w:rsidR="0039308F" w:rsidRDefault="0039308F">
            <w:r>
              <w:rPr>
                <w:rStyle w:val="Strong"/>
              </w:rPr>
              <w:t>Highlight</w:t>
            </w:r>
          </w:p>
        </w:tc>
        <w:tc>
          <w:tcPr>
            <w:tcW w:w="0" w:type="auto"/>
            <w:vAlign w:val="center"/>
            <w:hideMark/>
          </w:tcPr>
          <w:p w14:paraId="0E713526" w14:textId="77777777" w:rsidR="0039308F" w:rsidRDefault="0039308F">
            <w:r>
              <w:t>Golden Yellow</w:t>
            </w:r>
          </w:p>
        </w:tc>
        <w:tc>
          <w:tcPr>
            <w:tcW w:w="0" w:type="auto"/>
            <w:vAlign w:val="center"/>
            <w:hideMark/>
          </w:tcPr>
          <w:p w14:paraId="2810ADED" w14:textId="77777777" w:rsidR="0039308F" w:rsidRDefault="0039308F">
            <w:r>
              <w:rPr>
                <w:rStyle w:val="HTMLCode"/>
                <w:rFonts w:eastAsiaTheme="majorEastAsia"/>
              </w:rPr>
              <w:t>#F6AD55</w:t>
            </w:r>
          </w:p>
        </w:tc>
        <w:tc>
          <w:tcPr>
            <w:tcW w:w="0" w:type="auto"/>
            <w:vAlign w:val="center"/>
            <w:hideMark/>
          </w:tcPr>
          <w:p w14:paraId="22ED1CA4" w14:textId="60844D00" w:rsidR="0039308F" w:rsidRDefault="0039308F">
            <w:r>
              <w:t>Use sparingly for buttons or hover states, adds warmth, and draws attention</w:t>
            </w:r>
          </w:p>
        </w:tc>
      </w:tr>
    </w:tbl>
    <w:p w14:paraId="2C27E246" w14:textId="4E8AEFFC" w:rsidR="0039308F" w:rsidRDefault="0039308F" w:rsidP="0039308F">
      <w:pPr>
        <w:pStyle w:val="Content"/>
      </w:pPr>
    </w:p>
    <w:p w14:paraId="31C630AD" w14:textId="44EC12A3" w:rsidR="0039308F" w:rsidRDefault="0039308F" w:rsidP="0039308F">
      <w:pPr>
        <w:pStyle w:val="Content"/>
      </w:pPr>
      <w:r>
        <w:t xml:space="preserve">What I have done inside tailwind.config.js is that I have declared above mentioned colors as well as added plugins already. This allows me to define the components like .container, .h1 and so on later and use </w:t>
      </w:r>
      <w:proofErr w:type="gramStart"/>
      <w:r>
        <w:t>in</w:t>
      </w:r>
      <w:proofErr w:type="gramEnd"/>
      <w:r>
        <w:t xml:space="preserve"> the website. </w:t>
      </w:r>
    </w:p>
    <w:p w14:paraId="2F93C6A4" w14:textId="533849BC" w:rsidR="0039308F" w:rsidRDefault="0039308F" w:rsidP="0039308F">
      <w:pPr>
        <w:pStyle w:val="Content"/>
      </w:pPr>
    </w:p>
    <w:p w14:paraId="31718811" w14:textId="6CDC203C" w:rsidR="0039308F" w:rsidRDefault="0039308F" w:rsidP="0039308F">
      <w:pPr>
        <w:pStyle w:val="Content"/>
      </w:pPr>
      <w:r>
        <w:t>Now, I am going to update index.css file</w:t>
      </w:r>
      <w:r w:rsidR="000C15EF">
        <w:t xml:space="preserve"> with the following styles: </w:t>
      </w:r>
    </w:p>
    <w:p w14:paraId="1C4C7B08" w14:textId="77777777" w:rsidR="000C15EF" w:rsidRDefault="000C15EF" w:rsidP="0039308F">
      <w:pPr>
        <w:pStyle w:val="Content"/>
      </w:pPr>
    </w:p>
    <w:p w14:paraId="53CD8A98" w14:textId="1E524345" w:rsidR="000C15EF" w:rsidRDefault="000C15EF" w:rsidP="0039308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6C2D16" wp14:editId="2A964A50">
                <wp:simplePos x="0" y="0"/>
                <wp:positionH relativeFrom="column">
                  <wp:posOffset>-8313</wp:posOffset>
                </wp:positionH>
                <wp:positionV relativeFrom="paragraph">
                  <wp:posOffset>38331</wp:posOffset>
                </wp:positionV>
                <wp:extent cx="6467302" cy="3541222"/>
                <wp:effectExtent l="0" t="0" r="1016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302" cy="3541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C6EE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 Google Fonts */</w:t>
                            </w:r>
                          </w:p>
                          <w:p w14:paraId="5D07873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"https://fonts.googleapis.com/css2?family=Sora:wght@300;400;600&amp;display=swap"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04DBD12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"https://fonts.googleapis.com/css2?family=Source+Code+Pro:wght@400;600;700&amp;display=swap"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7FF4970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"https://fonts.googleapis.com/css2?family=Space+Grotesk:wght@300&amp;display=swap"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6552755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76C018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Tailwind Directives */</w:t>
                            </w:r>
                          </w:p>
                          <w:p w14:paraId="7583E5C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1394B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A3CB63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288E9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F217E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CSS Variables for Fonts */</w:t>
                            </w:r>
                          </w:p>
                          <w:p w14:paraId="7E8CFBB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:root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A0CD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--font-sora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"Sora"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0FD7DF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--font-code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"Source Code Pro"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monospace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7D65CD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"Space 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5B3E5C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B4919B4" w14:textId="09E7D28F" w:rsidR="000C15EF" w:rsidRDefault="000C15EF"/>
                          <w:p w14:paraId="1D857817" w14:textId="245CD06A" w:rsidR="000C15EF" w:rsidRDefault="000C15EF"/>
                          <w:p w14:paraId="17B445FB" w14:textId="79ED6EFE" w:rsidR="000C15EF" w:rsidRDefault="000C15EF"/>
                          <w:p w14:paraId="24C80B0C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C2D16" id="Text Box 31" o:spid="_x0000_s1043" type="#_x0000_t202" style="position:absolute;margin-left:-.65pt;margin-top:3pt;width:509.25pt;height:27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Yzc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7ORnFCCUffaDIeJknicaLrdW2s+yqgJt7IqMG+&#13;&#10;BLrYcWNdF3oO8a9ZkFW+rqQMG68FsZKGHBl2UbqQJIK/iZKKNJjKaBIH4Dc+D325v5OM/+jTu4lC&#13;&#10;PKkw52vx3nLtriVVjsT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" fillcolor="white [3201]" strokeweight=".5pt">
                <v:textbox>
                  <w:txbxContent>
                    <w:p w14:paraId="290C6EE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 Google Fonts */</w:t>
                      </w:r>
                    </w:p>
                    <w:p w14:paraId="5D07873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"https://fonts.googleapis.com/css2?family=Sora:wght@300;400;600&amp;display=swap"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04DBD12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"https://fonts.googleapis.com/css2?family=Source+Code+Pro:wght@400;600;700&amp;display=swap"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7FF4970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"https://fonts.googleapis.com/css2?family=Space+Grotesk:wght@300&amp;display=swap"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6552755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76C018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Tailwind Directives */</w:t>
                      </w:r>
                    </w:p>
                    <w:p w14:paraId="7583E5C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1394B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A3CB63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288E9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F217E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CSS Variables for Fonts */</w:t>
                      </w:r>
                    </w:p>
                    <w:p w14:paraId="7E8CFBB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:root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A0CD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--font-sora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"Sora"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0FD7DF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--font-code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"Source Code Pro"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monospace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7D65CD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"Space 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5B3E5C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B4919B4" w14:textId="09E7D28F" w:rsidR="000C15EF" w:rsidRDefault="000C15EF"/>
                    <w:p w14:paraId="1D857817" w14:textId="245CD06A" w:rsidR="000C15EF" w:rsidRDefault="000C15EF"/>
                    <w:p w14:paraId="17B445FB" w14:textId="79ED6EFE" w:rsidR="000C15EF" w:rsidRDefault="000C15EF"/>
                    <w:p w14:paraId="24C80B0C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54EB607E" w14:textId="64E1A4FA" w:rsidR="000C15EF" w:rsidRPr="000C15EF" w:rsidRDefault="000C15EF" w:rsidP="000C15EF"/>
    <w:p w14:paraId="3F82F78B" w14:textId="1E5F587B" w:rsidR="000C15EF" w:rsidRPr="000C15EF" w:rsidRDefault="000C15EF" w:rsidP="000C15EF"/>
    <w:p w14:paraId="4AD21703" w14:textId="78C9ADFF" w:rsidR="000C15EF" w:rsidRPr="000C15EF" w:rsidRDefault="000C15EF" w:rsidP="000C15EF"/>
    <w:p w14:paraId="6C24FCA8" w14:textId="61FD9DF5" w:rsidR="000C15EF" w:rsidRPr="000C15EF" w:rsidRDefault="000C15EF" w:rsidP="000C15EF"/>
    <w:p w14:paraId="59A1B39E" w14:textId="2B7498A7" w:rsidR="000C15EF" w:rsidRPr="000C15EF" w:rsidRDefault="000C15EF" w:rsidP="000C15EF"/>
    <w:p w14:paraId="331119DB" w14:textId="3219C292" w:rsidR="000C15EF" w:rsidRPr="000C15EF" w:rsidRDefault="000C15EF" w:rsidP="000C15EF"/>
    <w:p w14:paraId="214A36FA" w14:textId="372BE9CA" w:rsidR="000C15EF" w:rsidRPr="000C15EF" w:rsidRDefault="000C15EF" w:rsidP="000C15EF"/>
    <w:p w14:paraId="2AB4C379" w14:textId="73BBD1AB" w:rsidR="000C15EF" w:rsidRPr="000C15EF" w:rsidRDefault="000C15EF" w:rsidP="000C15EF"/>
    <w:p w14:paraId="07678FBA" w14:textId="2B0176C3" w:rsidR="000C15EF" w:rsidRPr="000C15EF" w:rsidRDefault="000C15EF" w:rsidP="000C15EF"/>
    <w:p w14:paraId="7235E669" w14:textId="18D5469A" w:rsidR="000C15EF" w:rsidRPr="000C15EF" w:rsidRDefault="000C15EF" w:rsidP="000C15EF"/>
    <w:p w14:paraId="4902508B" w14:textId="78D8D316" w:rsidR="000C15EF" w:rsidRPr="000C15EF" w:rsidRDefault="000C15EF" w:rsidP="000C15EF"/>
    <w:p w14:paraId="3126F718" w14:textId="3EE21030" w:rsidR="000C15EF" w:rsidRPr="000C15EF" w:rsidRDefault="000C15EF" w:rsidP="000C15EF"/>
    <w:p w14:paraId="0193CB52" w14:textId="1DEBC003" w:rsidR="000C15EF" w:rsidRPr="000C15EF" w:rsidRDefault="000C15EF" w:rsidP="000C15EF"/>
    <w:p w14:paraId="783207E8" w14:textId="1989EF55" w:rsidR="000C15EF" w:rsidRDefault="000C15EF" w:rsidP="000C15EF">
      <w:pPr>
        <w:tabs>
          <w:tab w:val="left" w:pos="3011"/>
        </w:tabs>
      </w:pPr>
      <w:r>
        <w:tab/>
      </w:r>
    </w:p>
    <w:p w14:paraId="5BAF3CAF" w14:textId="0F1AF82F" w:rsidR="000C15EF" w:rsidRDefault="000C15EF" w:rsidP="000C15EF">
      <w:pPr>
        <w:tabs>
          <w:tab w:val="left" w:pos="301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B1C255" wp14:editId="12B803E7">
                <wp:simplePos x="0" y="0"/>
                <wp:positionH relativeFrom="column">
                  <wp:posOffset>16625</wp:posOffset>
                </wp:positionH>
                <wp:positionV relativeFrom="paragraph">
                  <wp:posOffset>19915</wp:posOffset>
                </wp:positionV>
                <wp:extent cx="6292735" cy="8237913"/>
                <wp:effectExtent l="0" t="0" r="6985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8237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1507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Global Styles */</w:t>
                            </w:r>
                          </w:p>
                          <w:p w14:paraId="6C091B6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*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6C47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scroll-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behavior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smooth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90E757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ABCC07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31D4C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layer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0BCADE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body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679DE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font-sans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-brand-light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text-brand-dark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F2188D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</w:t>
                            </w:r>
                          </w:p>
                          <w:p w14:paraId="148BD62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3A48B6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A84254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Rotation Utilities */</w:t>
                            </w:r>
                          </w:p>
                          <w:p w14:paraId="6A9756E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EEDA8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8414BD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088F05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63609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.rotate-90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7DA6B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rotate-[90deg]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972CD1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43203A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DC30E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.rotate-135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1EDF8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rotate-[135deg]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E72E9D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8160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5C28F6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.rotate-180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9C1B2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rotate-[180deg]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CCB042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6A59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1E82E1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.rotate-225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3D937C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rotate-[225deg]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C4FAF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7FC3A2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4ECFB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.rotate-270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84780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rotate-[270deg]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8FC78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8B64A9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598B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.rotate-315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A45DFD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rotate-[315deg]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5A9D4E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F59CE4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34A64C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.rotate-360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8085BD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rotate-[360deg]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3B725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42BA76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9C29F8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A6F720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075A0C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EBABE63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C255" id="Text Box 32" o:spid="_x0000_s1044" type="#_x0000_t202" style="position:absolute;margin-left:1.3pt;margin-top:1.55pt;width:495.5pt;height:648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" fillcolor="white [3201]" strokeweight=".5pt">
                <v:textbox>
                  <w:txbxContent>
                    <w:p w14:paraId="0FD1507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Global Styles */</w:t>
                      </w:r>
                    </w:p>
                    <w:p w14:paraId="6C091B6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*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6C47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scroll-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behavior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smooth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90E757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ABCC07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31D4C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layer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0BCADE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body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679DE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font-sans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-brand-light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text-brand-dark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F2188D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</w:t>
                      </w:r>
                    </w:p>
                    <w:p w14:paraId="148BD62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3A48B6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A84254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Rotation Utilities */</w:t>
                      </w:r>
                    </w:p>
                    <w:p w14:paraId="6A9756E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EEDA8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8414BD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088F05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63609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.rotate-90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7DA6B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rotate-[90deg]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972CD1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43203A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DC30E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.rotate-135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1EDF8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rotate-[135deg]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E72E9D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8160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5C28F6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.rotate-180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9C1B2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rotate-[180deg]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CCB042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6A59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1E82E1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.rotate-225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3D937C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rotate-[225deg]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C4FAF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7FC3A2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4ECFB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.rotate-270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84780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rotate-[270deg]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8FC78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8B64A9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598B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.rotate-315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A45DFD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rotate-[315deg]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5A9D4E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F59CE4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34A64C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.rotate-360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8085BD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rotate-[360deg]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3B725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42BA76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9C29F8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A6F720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075A0C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EBABE63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18AFE264" w14:textId="2E8CDC76" w:rsidR="000C15EF" w:rsidRPr="000C15EF" w:rsidRDefault="000C15EF" w:rsidP="000C15EF"/>
    <w:p w14:paraId="6CF2754E" w14:textId="2C8B1465" w:rsidR="000C15EF" w:rsidRPr="000C15EF" w:rsidRDefault="000C15EF" w:rsidP="000C15EF"/>
    <w:p w14:paraId="6E9A1F42" w14:textId="29AE2C80" w:rsidR="000C15EF" w:rsidRPr="000C15EF" w:rsidRDefault="000C15EF" w:rsidP="000C15EF"/>
    <w:p w14:paraId="19EDF85A" w14:textId="595D63F8" w:rsidR="000C15EF" w:rsidRPr="000C15EF" w:rsidRDefault="000C15EF" w:rsidP="000C15EF"/>
    <w:p w14:paraId="6ED101AC" w14:textId="633A28DB" w:rsidR="000C15EF" w:rsidRPr="000C15EF" w:rsidRDefault="000C15EF" w:rsidP="000C15EF"/>
    <w:p w14:paraId="493E3FB0" w14:textId="741E0C84" w:rsidR="000C15EF" w:rsidRPr="000C15EF" w:rsidRDefault="000C15EF" w:rsidP="000C15EF"/>
    <w:p w14:paraId="3FD30C07" w14:textId="1E814DEC" w:rsidR="000C15EF" w:rsidRPr="000C15EF" w:rsidRDefault="000C15EF" w:rsidP="000C15EF"/>
    <w:p w14:paraId="6197275B" w14:textId="7ECDB8FA" w:rsidR="000C15EF" w:rsidRPr="000C15EF" w:rsidRDefault="000C15EF" w:rsidP="000C15EF"/>
    <w:p w14:paraId="353E56BE" w14:textId="33927DAF" w:rsidR="000C15EF" w:rsidRPr="000C15EF" w:rsidRDefault="000C15EF" w:rsidP="000C15EF"/>
    <w:p w14:paraId="15EC6111" w14:textId="28548F63" w:rsidR="000C15EF" w:rsidRPr="000C15EF" w:rsidRDefault="000C15EF" w:rsidP="000C15EF"/>
    <w:p w14:paraId="4F0D8402" w14:textId="548E1FA9" w:rsidR="000C15EF" w:rsidRPr="000C15EF" w:rsidRDefault="000C15EF" w:rsidP="000C15EF"/>
    <w:p w14:paraId="6B61758D" w14:textId="14E7964A" w:rsidR="000C15EF" w:rsidRPr="000C15EF" w:rsidRDefault="000C15EF" w:rsidP="000C15EF"/>
    <w:p w14:paraId="137D564C" w14:textId="4A646B0A" w:rsidR="000C15EF" w:rsidRPr="000C15EF" w:rsidRDefault="000C15EF" w:rsidP="000C15EF"/>
    <w:p w14:paraId="096B38C6" w14:textId="716DCB1C" w:rsidR="000C15EF" w:rsidRPr="000C15EF" w:rsidRDefault="000C15EF" w:rsidP="000C15EF"/>
    <w:p w14:paraId="1C15E071" w14:textId="0E501EDA" w:rsidR="000C15EF" w:rsidRPr="000C15EF" w:rsidRDefault="000C15EF" w:rsidP="000C15EF"/>
    <w:p w14:paraId="32BC55D5" w14:textId="7E358E8A" w:rsidR="000C15EF" w:rsidRPr="000C15EF" w:rsidRDefault="000C15EF" w:rsidP="000C15EF"/>
    <w:p w14:paraId="67AA2CE1" w14:textId="0688B18C" w:rsidR="000C15EF" w:rsidRPr="000C15EF" w:rsidRDefault="000C15EF" w:rsidP="000C15EF"/>
    <w:p w14:paraId="450FFA5C" w14:textId="11048599" w:rsidR="000C15EF" w:rsidRPr="000C15EF" w:rsidRDefault="000C15EF" w:rsidP="000C15EF"/>
    <w:p w14:paraId="758600D1" w14:textId="30DA41A5" w:rsidR="000C15EF" w:rsidRPr="000C15EF" w:rsidRDefault="000C15EF" w:rsidP="000C15EF"/>
    <w:p w14:paraId="40152A30" w14:textId="070045B6" w:rsidR="000C15EF" w:rsidRPr="000C15EF" w:rsidRDefault="000C15EF" w:rsidP="000C15EF"/>
    <w:p w14:paraId="307F1B87" w14:textId="174FDDAA" w:rsidR="000C15EF" w:rsidRDefault="000C15EF" w:rsidP="000C15EF"/>
    <w:p w14:paraId="6DF79181" w14:textId="4D95FE65" w:rsidR="000C15EF" w:rsidRDefault="000C15EF" w:rsidP="000C15EF">
      <w:pPr>
        <w:jc w:val="right"/>
      </w:pPr>
    </w:p>
    <w:p w14:paraId="0E4D3E56" w14:textId="445D3452" w:rsidR="000C15EF" w:rsidRDefault="000C15EF" w:rsidP="000C15EF">
      <w:pPr>
        <w:jc w:val="right"/>
      </w:pPr>
    </w:p>
    <w:p w14:paraId="46AD07C7" w14:textId="33690B1B" w:rsidR="000C15EF" w:rsidRDefault="000C15EF" w:rsidP="000C15EF">
      <w:pPr>
        <w:jc w:val="right"/>
      </w:pPr>
    </w:p>
    <w:p w14:paraId="5FDBE59F" w14:textId="1204EFCD" w:rsidR="000C15EF" w:rsidRDefault="000C15EF" w:rsidP="000C15EF">
      <w:pPr>
        <w:jc w:val="right"/>
      </w:pPr>
    </w:p>
    <w:p w14:paraId="62703DF9" w14:textId="070663A2" w:rsidR="000C15EF" w:rsidRDefault="000C15EF" w:rsidP="000C15EF">
      <w:pPr>
        <w:jc w:val="right"/>
      </w:pPr>
    </w:p>
    <w:p w14:paraId="1B290017" w14:textId="6EAD25E8" w:rsidR="000C15EF" w:rsidRDefault="000C15EF" w:rsidP="000C15EF">
      <w:pPr>
        <w:jc w:val="right"/>
      </w:pPr>
    </w:p>
    <w:p w14:paraId="0394375C" w14:textId="681C847C" w:rsidR="000C15EF" w:rsidRPr="000C15EF" w:rsidRDefault="000C15EF" w:rsidP="000C15EF"/>
    <w:p w14:paraId="29136E80" w14:textId="6982FC17" w:rsidR="000C15EF" w:rsidRPr="000C15EF" w:rsidRDefault="000C15EF" w:rsidP="000C15EF"/>
    <w:p w14:paraId="610DE528" w14:textId="6D1D1176" w:rsidR="000C15EF" w:rsidRPr="000C15EF" w:rsidRDefault="000C15EF" w:rsidP="000C15EF"/>
    <w:p w14:paraId="0F33C538" w14:textId="5021B7CE" w:rsidR="000C15EF" w:rsidRDefault="000C15EF" w:rsidP="000C15EF"/>
    <w:p w14:paraId="38953819" w14:textId="436E4041" w:rsidR="000C15EF" w:rsidRDefault="000C15EF" w:rsidP="000C15EF">
      <w:pPr>
        <w:tabs>
          <w:tab w:val="left" w:pos="4477"/>
        </w:tabs>
      </w:pPr>
      <w:r>
        <w:tab/>
      </w:r>
    </w:p>
    <w:p w14:paraId="77A3E1F0" w14:textId="395B0F87" w:rsidR="000C15EF" w:rsidRDefault="00DA0A44" w:rsidP="000C15EF">
      <w:pPr>
        <w:tabs>
          <w:tab w:val="left" w:pos="447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C7C55F" wp14:editId="4D717C82">
                <wp:simplePos x="0" y="0"/>
                <wp:positionH relativeFrom="column">
                  <wp:posOffset>0</wp:posOffset>
                </wp:positionH>
                <wp:positionV relativeFrom="paragraph">
                  <wp:posOffset>3290</wp:posOffset>
                </wp:positionV>
                <wp:extent cx="6292735" cy="5045826"/>
                <wp:effectExtent l="0" t="0" r="6985" b="88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5045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CD5B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.-rotate-90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C8F5EF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-rotate-[90deg]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33A037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A3C3BF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C99563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.-rotate-135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18D886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-rotate-[135deg]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DB673D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B85ECB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BD6455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.-rotate-180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62F5BB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-rotate-[180deg]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1DD98E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D3EA1B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6CEC9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.-rotate-225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60B08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-rotate-[225deg]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0481F9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9F1DC38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E9A38C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.-rotate-270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D81A5A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-rotate-[270deg]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1BDC73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88FB1D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BA6556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.-rotate-315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82C03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-rotate-[315deg]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B2D3AC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1345C9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D0586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.-rotate-360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3DC61E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-rotate-[360deg]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8A59A5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64C57A9" w14:textId="77777777" w:rsidR="00DA0A44" w:rsidRDefault="00DA0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C55F" id="Text Box 33" o:spid="_x0000_s1045" type="#_x0000_t202" style="position:absolute;margin-left:0;margin-top:.25pt;width:495.5pt;height:397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xzRPgIAAIUEAAAOAAAAZHJzL2Uyb0RvYy54bWysVE1v2zAMvQ/YfxB0X+y4SdoYcYosRYYB&#13;&#10;QVsgLXpWZDk2JouapMTOfv0o2flot9Owi0yJ1BP5+OjZfVtLchDGVqAyOhzElAjFIa/ULqOvL6sv&#13;&#10;d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" fillcolor="white [3201]" strokeweight=".5pt">
                <v:textbox>
                  <w:txbxContent>
                    <w:p w14:paraId="77ACD5B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.-rotate-90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C8F5EF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-rotate-[90deg]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33A037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A3C3BF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C99563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.-rotate-135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18D886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-rotate-[135deg]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DB673D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B85ECB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BD6455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.-rotate-180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62F5BB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-rotate-[180deg]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1DD98E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D3EA1B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6CEC9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.-rotate-225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60B08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-rotate-[225deg]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0481F9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9F1DC38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E9A38C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.-rotate-270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D81A5A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-rotate-[270deg]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1BDC73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88FB1D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BA6556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.-rotate-315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82C03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-rotate-[315deg]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B2D3AC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1345C9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D0586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.-rotate-360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3DC61E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-rotate-[360deg]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8A59A5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64C57A9" w14:textId="77777777" w:rsidR="00DA0A44" w:rsidRDefault="00DA0A44"/>
                  </w:txbxContent>
                </v:textbox>
              </v:shape>
            </w:pict>
          </mc:Fallback>
        </mc:AlternateContent>
      </w:r>
    </w:p>
    <w:p w14:paraId="756F8AE0" w14:textId="532FB599" w:rsidR="00DA0A44" w:rsidRPr="00DA0A44" w:rsidRDefault="00DA0A44" w:rsidP="00DA0A44"/>
    <w:p w14:paraId="6856A318" w14:textId="5EBBBADD" w:rsidR="00DA0A44" w:rsidRPr="00DA0A44" w:rsidRDefault="00DA0A44" w:rsidP="00DA0A44"/>
    <w:p w14:paraId="62FCA6BF" w14:textId="1195CDE6" w:rsidR="00DA0A44" w:rsidRPr="00DA0A44" w:rsidRDefault="00DA0A44" w:rsidP="00DA0A44"/>
    <w:p w14:paraId="3B08A23C" w14:textId="55449BAE" w:rsidR="00DA0A44" w:rsidRPr="00DA0A44" w:rsidRDefault="00DA0A44" w:rsidP="00DA0A44"/>
    <w:p w14:paraId="441551C7" w14:textId="00EF2AE5" w:rsidR="00DA0A44" w:rsidRPr="00DA0A44" w:rsidRDefault="00DA0A44" w:rsidP="00DA0A44"/>
    <w:p w14:paraId="724D405F" w14:textId="18AB6AA9" w:rsidR="00DA0A44" w:rsidRPr="00DA0A44" w:rsidRDefault="00DA0A44" w:rsidP="00DA0A44"/>
    <w:p w14:paraId="032794DD" w14:textId="20868FFE" w:rsidR="00DA0A44" w:rsidRPr="00DA0A44" w:rsidRDefault="00DA0A44" w:rsidP="00DA0A44"/>
    <w:p w14:paraId="654ED578" w14:textId="1C605767" w:rsidR="00DA0A44" w:rsidRPr="00DA0A44" w:rsidRDefault="00DA0A44" w:rsidP="00DA0A44"/>
    <w:p w14:paraId="3705D918" w14:textId="76663CEA" w:rsidR="00DA0A44" w:rsidRPr="00DA0A44" w:rsidRDefault="00DA0A44" w:rsidP="00DA0A44"/>
    <w:p w14:paraId="4B3BDCFC" w14:textId="529992AD" w:rsidR="00DA0A44" w:rsidRPr="00DA0A44" w:rsidRDefault="00DA0A44" w:rsidP="00DA0A44"/>
    <w:p w14:paraId="689CDC99" w14:textId="64C7CD0B" w:rsidR="00DA0A44" w:rsidRPr="00DA0A44" w:rsidRDefault="00DA0A44" w:rsidP="00DA0A44"/>
    <w:p w14:paraId="60121BAD" w14:textId="31BC9F47" w:rsidR="00DA0A44" w:rsidRPr="00DA0A44" w:rsidRDefault="00DA0A44" w:rsidP="00DA0A44"/>
    <w:p w14:paraId="2C37420F" w14:textId="5EEDF611" w:rsidR="00DA0A44" w:rsidRPr="00DA0A44" w:rsidRDefault="00DA0A44" w:rsidP="00DA0A44"/>
    <w:p w14:paraId="6A05C1FD" w14:textId="79F0029D" w:rsidR="00DA0A44" w:rsidRPr="00DA0A44" w:rsidRDefault="00DA0A44" w:rsidP="00DA0A44"/>
    <w:p w14:paraId="07A13CF8" w14:textId="4FACBA5A" w:rsidR="00DA0A44" w:rsidRPr="00DA0A44" w:rsidRDefault="00DA0A44" w:rsidP="00DA0A44"/>
    <w:p w14:paraId="3075FABE" w14:textId="39212204" w:rsidR="00DA0A44" w:rsidRPr="00DA0A44" w:rsidRDefault="00DA0A44" w:rsidP="00DA0A44"/>
    <w:p w14:paraId="4722C8DF" w14:textId="1C80EF8D" w:rsidR="00DA0A44" w:rsidRPr="00DA0A44" w:rsidRDefault="00DA0A44" w:rsidP="00DA0A44"/>
    <w:p w14:paraId="1972B437" w14:textId="60785A1A" w:rsidR="00DA0A44" w:rsidRPr="00DA0A44" w:rsidRDefault="00DA0A44" w:rsidP="00DA0A44"/>
    <w:p w14:paraId="04257329" w14:textId="2BBFABF6" w:rsidR="00DA0A44" w:rsidRPr="00DA0A44" w:rsidRDefault="00DA0A44" w:rsidP="00DA0A44"/>
    <w:p w14:paraId="7334BB74" w14:textId="49084F18" w:rsidR="00DA0A44" w:rsidRDefault="00DA0A44" w:rsidP="00DA0A44"/>
    <w:p w14:paraId="5ECF3298" w14:textId="0FEF60D9" w:rsidR="00DA0A44" w:rsidRDefault="00135AC6" w:rsidP="00135AC6">
      <w:pPr>
        <w:pStyle w:val="Content"/>
      </w:pPr>
      <w:r>
        <w:t xml:space="preserve">Inside the index.css file, I have applied class names for rotation’s animations. I have imported font’s from google and selected the fonts. I have also used light color scheme because this website for the business will be </w:t>
      </w:r>
      <w:r w:rsidRPr="00135AC6">
        <w:t>outdoor, trust-based, and natural</w:t>
      </w:r>
      <w:r>
        <w:t xml:space="preserve">. </w:t>
      </w:r>
      <w:r w:rsidR="00565AFF">
        <w:t xml:space="preserve">Now this is just a basic base class name, I am going to setup more class names &amp; write more styles later in this project. Also, I am going to work on arranging project file and folder structure too. </w:t>
      </w:r>
    </w:p>
    <w:p w14:paraId="5EC6EE82" w14:textId="67616A72" w:rsidR="00565AFF" w:rsidRDefault="00565AFF" w:rsidP="00135AC6">
      <w:pPr>
        <w:pStyle w:val="Content"/>
      </w:pPr>
    </w:p>
    <w:p w14:paraId="1F3D72C1" w14:textId="57296EC4" w:rsidR="00B81F21" w:rsidRDefault="00B81F21" w:rsidP="00135AC6">
      <w:pPr>
        <w:pStyle w:val="Content"/>
      </w:pPr>
      <w:r>
        <w:t>Now, I am going to install react-router-</w:t>
      </w:r>
      <w:proofErr w:type="spellStart"/>
      <w:r>
        <w:t>dom</w:t>
      </w:r>
      <w:proofErr w:type="spellEnd"/>
      <w:r>
        <w:t xml:space="preserve"> by </w:t>
      </w:r>
      <w:proofErr w:type="gramStart"/>
      <w:r>
        <w:t>opening up</w:t>
      </w:r>
      <w:proofErr w:type="gramEnd"/>
      <w:r>
        <w:t xml:space="preserve"> in another terminal. </w:t>
      </w:r>
    </w:p>
    <w:p w14:paraId="6B8B4C1D" w14:textId="441662C8" w:rsidR="00B81F21" w:rsidRDefault="00B81F21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D85E1C" wp14:editId="10C7F93A">
                <wp:simplePos x="0" y="0"/>
                <wp:positionH relativeFrom="column">
                  <wp:posOffset>0</wp:posOffset>
                </wp:positionH>
                <wp:positionV relativeFrom="paragraph">
                  <wp:posOffset>88439</wp:posOffset>
                </wp:positionV>
                <wp:extent cx="5993476" cy="457200"/>
                <wp:effectExtent l="0" t="0" r="1397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47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B6B3A" w14:textId="03271B91" w:rsidR="00B81F21" w:rsidRDefault="00B81F21" w:rsidP="00B81F21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B81F21">
                              <w:t>npm install react-router-</w:t>
                            </w:r>
                            <w:proofErr w:type="spellStart"/>
                            <w:r w:rsidRPr="00B81F21">
                              <w:t>dom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5E1C" id="Text Box 34" o:spid="_x0000_s1046" type="#_x0000_t202" style="position:absolute;margin-left:0;margin-top:6.95pt;width:471.95pt;height:3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" fillcolor="white [3201]" strokeweight=".5pt">
                <v:textbox>
                  <w:txbxContent>
                    <w:p w14:paraId="239B6B3A" w14:textId="03271B91" w:rsidR="00B81F21" w:rsidRDefault="00B81F21" w:rsidP="00B81F21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B81F21">
                        <w:t>npm install react-router-</w:t>
                      </w:r>
                      <w:proofErr w:type="spellStart"/>
                      <w:r w:rsidRPr="00B81F21">
                        <w:t>dom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C5193C" w14:textId="77777777" w:rsidR="00B81F21" w:rsidRDefault="00B81F21" w:rsidP="00135AC6">
      <w:pPr>
        <w:pStyle w:val="Content"/>
      </w:pPr>
    </w:p>
    <w:p w14:paraId="6D50FDE7" w14:textId="77777777" w:rsidR="00B81F21" w:rsidRDefault="00B81F21" w:rsidP="00135AC6">
      <w:pPr>
        <w:pStyle w:val="Content"/>
      </w:pPr>
    </w:p>
    <w:p w14:paraId="2018F165" w14:textId="62B0D007" w:rsidR="00565AFF" w:rsidRDefault="00565AFF" w:rsidP="00135AC6">
      <w:pPr>
        <w:pStyle w:val="Content"/>
      </w:pPr>
    </w:p>
    <w:p w14:paraId="762F94D3" w14:textId="77777777" w:rsidR="001200A2" w:rsidRDefault="00B81F21" w:rsidP="00135AC6">
      <w:pPr>
        <w:pStyle w:val="Content"/>
      </w:pPr>
      <w:r>
        <w:lastRenderedPageBreak/>
        <w:t xml:space="preserve">I am going to go to </w:t>
      </w:r>
      <w:proofErr w:type="spellStart"/>
      <w:r>
        <w:t>main.jsx</w:t>
      </w:r>
      <w:proofErr w:type="spellEnd"/>
      <w:r>
        <w:t xml:space="preserve"> inside </w:t>
      </w:r>
      <w:proofErr w:type="spellStart"/>
      <w:r>
        <w:t>src</w:t>
      </w:r>
      <w:proofErr w:type="spellEnd"/>
      <w:r>
        <w:t xml:space="preserve"> folder and I am going to wrap the entire application with a router.</w:t>
      </w:r>
      <w:r w:rsidR="00492D19">
        <w:t xml:space="preserve"> </w:t>
      </w:r>
      <w:r w:rsidR="001200A2">
        <w:t xml:space="preserve">After that, I have also added favicon icon inside assets folder and set the targeted location to load up the icon inside index.html. </w:t>
      </w:r>
    </w:p>
    <w:p w14:paraId="7292D093" w14:textId="311C19E2" w:rsidR="001200A2" w:rsidRDefault="001200A2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19CA2C" wp14:editId="0D5C9B7F">
                <wp:simplePos x="0" y="0"/>
                <wp:positionH relativeFrom="column">
                  <wp:posOffset>-41564</wp:posOffset>
                </wp:positionH>
                <wp:positionV relativeFrom="paragraph">
                  <wp:posOffset>144088</wp:posOffset>
                </wp:positionV>
                <wp:extent cx="6458989" cy="2560320"/>
                <wp:effectExtent l="0" t="0" r="18415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989" cy="256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4B3B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&lt;!doctype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ACFD1A4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lang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en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1AA7012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&lt;head&gt;</w:t>
                            </w:r>
                          </w:p>
                          <w:p w14:paraId="429A472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charset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"UTF-8"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3A914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&lt;link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rel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"icon"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"image/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svg+xml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/assets/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favicon.svg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87C2249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name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"viewport"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content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"width=device-width, initial-scale=1.0"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D3C4EB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&lt;title&gt;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and Handyman Services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&lt;/title&gt;</w:t>
                            </w:r>
                          </w:p>
                          <w:p w14:paraId="1DA3C607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&lt;/head&gt;</w:t>
                            </w:r>
                          </w:p>
                          <w:p w14:paraId="2EF0B956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&lt;body&gt;</w:t>
                            </w:r>
                          </w:p>
                          <w:p w14:paraId="6402D3F5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"root"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&gt;&lt;/div&gt;</w:t>
                            </w:r>
                          </w:p>
                          <w:p w14:paraId="5B8A55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&lt;script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"module"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main.jsx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&gt;&lt;/script&gt;</w:t>
                            </w:r>
                          </w:p>
                          <w:p w14:paraId="64F6D850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&lt;/body&gt;</w:t>
                            </w:r>
                          </w:p>
                          <w:p w14:paraId="6CD56C7F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&lt;/html&gt;</w:t>
                            </w:r>
                          </w:p>
                          <w:p w14:paraId="52B0328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165ECCE" w14:textId="77777777" w:rsidR="001200A2" w:rsidRDefault="001200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CA2C" id="Text Box 35" o:spid="_x0000_s1047" type="#_x0000_t202" style="position:absolute;margin-left:-3.25pt;margin-top:11.35pt;width:508.6pt;height:201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" fillcolor="white [3201]" strokeweight=".5pt">
                <v:textbox>
                  <w:txbxContent>
                    <w:p w14:paraId="12E4B3B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&lt;!doctype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ACFD1A4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lang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en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1AA7012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&lt;head&gt;</w:t>
                      </w:r>
                    </w:p>
                    <w:p w14:paraId="429A472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charset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"UTF-8"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3A914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&lt;link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rel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"icon"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"image/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svg+xml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/assets/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favicon.svg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87C2249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name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"viewport"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content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"width=device-width, initial-scale=1.0"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D3C4EB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&lt;title&gt;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and Handyman Services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&lt;/title&gt;</w:t>
                      </w:r>
                    </w:p>
                    <w:p w14:paraId="1DA3C607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&lt;/head&gt;</w:t>
                      </w:r>
                    </w:p>
                    <w:p w14:paraId="2EF0B956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&lt;body&gt;</w:t>
                      </w:r>
                    </w:p>
                    <w:p w14:paraId="6402D3F5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"root"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&gt;&lt;/div&gt;</w:t>
                      </w:r>
                    </w:p>
                    <w:p w14:paraId="5B8A55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&lt;script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"module"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main.jsx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&gt;&lt;/script&gt;</w:t>
                      </w:r>
                    </w:p>
                    <w:p w14:paraId="64F6D850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&lt;/body&gt;</w:t>
                      </w:r>
                    </w:p>
                    <w:p w14:paraId="6CD56C7F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&lt;/html&gt;</w:t>
                      </w:r>
                    </w:p>
                    <w:p w14:paraId="52B0328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165ECCE" w14:textId="77777777" w:rsidR="001200A2" w:rsidRDefault="001200A2"/>
                  </w:txbxContent>
                </v:textbox>
              </v:shape>
            </w:pict>
          </mc:Fallback>
        </mc:AlternateContent>
      </w:r>
    </w:p>
    <w:p w14:paraId="1A735CA1" w14:textId="1A6D6A46" w:rsidR="001200A2" w:rsidRDefault="001200A2" w:rsidP="00135AC6">
      <w:pPr>
        <w:pStyle w:val="Content"/>
      </w:pPr>
      <w:r>
        <w:t xml:space="preserve"> </w:t>
      </w:r>
    </w:p>
    <w:p w14:paraId="3336BE00" w14:textId="5623CBC2" w:rsidR="001200A2" w:rsidRDefault="001200A2" w:rsidP="00135AC6">
      <w:pPr>
        <w:pStyle w:val="Content"/>
      </w:pPr>
    </w:p>
    <w:p w14:paraId="364CAF70" w14:textId="34C61AB9" w:rsidR="001200A2" w:rsidRDefault="001200A2" w:rsidP="00135AC6">
      <w:pPr>
        <w:pStyle w:val="Content"/>
      </w:pPr>
    </w:p>
    <w:p w14:paraId="2EFBFEE7" w14:textId="146EB9A4" w:rsidR="001200A2" w:rsidRDefault="001200A2" w:rsidP="00135AC6">
      <w:pPr>
        <w:pStyle w:val="Content"/>
      </w:pPr>
    </w:p>
    <w:p w14:paraId="76D47442" w14:textId="4F7D0435" w:rsidR="001200A2" w:rsidRDefault="001200A2" w:rsidP="00135AC6">
      <w:pPr>
        <w:pStyle w:val="Content"/>
      </w:pPr>
    </w:p>
    <w:p w14:paraId="0A174564" w14:textId="39CDC287" w:rsidR="001200A2" w:rsidRDefault="001200A2" w:rsidP="00135AC6">
      <w:pPr>
        <w:pStyle w:val="Content"/>
      </w:pPr>
    </w:p>
    <w:p w14:paraId="25AC8D89" w14:textId="67BE8819" w:rsidR="001200A2" w:rsidRDefault="001200A2" w:rsidP="00135AC6">
      <w:pPr>
        <w:pStyle w:val="Content"/>
      </w:pPr>
    </w:p>
    <w:p w14:paraId="1378244A" w14:textId="0314F25E" w:rsidR="001200A2" w:rsidRDefault="001200A2" w:rsidP="00135AC6">
      <w:pPr>
        <w:pStyle w:val="Content"/>
      </w:pPr>
    </w:p>
    <w:p w14:paraId="55A2BE90" w14:textId="5F757FEA" w:rsidR="001200A2" w:rsidRDefault="001200A2" w:rsidP="00135AC6">
      <w:pPr>
        <w:pStyle w:val="Content"/>
      </w:pPr>
    </w:p>
    <w:p w14:paraId="39B9308A" w14:textId="1087F3A1" w:rsidR="001200A2" w:rsidRDefault="001200A2" w:rsidP="00135AC6">
      <w:pPr>
        <w:pStyle w:val="Content"/>
      </w:pPr>
    </w:p>
    <w:p w14:paraId="4A9A24A1" w14:textId="167C16B9" w:rsidR="001200A2" w:rsidRDefault="001200A2" w:rsidP="00135AC6">
      <w:pPr>
        <w:pStyle w:val="Content"/>
      </w:pPr>
    </w:p>
    <w:p w14:paraId="31806FB4" w14:textId="5456EF89" w:rsidR="001200A2" w:rsidRDefault="00732437" w:rsidP="00135AC6">
      <w:pPr>
        <w:pStyle w:val="Content"/>
      </w:pPr>
      <w:r>
        <w:t xml:space="preserve">Now, I am going to work on making the layouts. </w:t>
      </w:r>
      <w:r w:rsidR="003B510C">
        <w:t xml:space="preserve">In this project, </w:t>
      </w:r>
      <w:proofErr w:type="spellStart"/>
      <w:r w:rsidR="003B510C">
        <w:t>App.jsx</w:t>
      </w:r>
      <w:proofErr w:type="spellEnd"/>
      <w:r w:rsidR="003B510C">
        <w:t xml:space="preserve"> is going to be the homepage for this website. I am going to make some changes to </w:t>
      </w:r>
      <w:proofErr w:type="spellStart"/>
      <w:r w:rsidR="003B510C">
        <w:t>App.jsx</w:t>
      </w:r>
      <w:proofErr w:type="spellEnd"/>
      <w:r w:rsidR="003B510C">
        <w:t xml:space="preserve"> file. </w:t>
      </w:r>
    </w:p>
    <w:p w14:paraId="40142587" w14:textId="02FD8D22" w:rsidR="003B510C" w:rsidRDefault="003B510C" w:rsidP="00135AC6">
      <w:pPr>
        <w:pStyle w:val="Content"/>
      </w:pPr>
    </w:p>
    <w:p w14:paraId="541BFA69" w14:textId="63E0440F" w:rsidR="003B510C" w:rsidRDefault="003B510C" w:rsidP="00135AC6">
      <w:pPr>
        <w:pStyle w:val="Content"/>
      </w:pPr>
      <w:r>
        <w:t>I have declared App with ES6 const function and wrapped h1 with react fragment that allows later to add more elements inside the fragment.</w:t>
      </w:r>
      <w:r w:rsidR="007249CD">
        <w:t xml:space="preserve"> </w:t>
      </w:r>
      <w:proofErr w:type="gramStart"/>
      <w:r w:rsidR="007249CD">
        <w:t>So</w:t>
      </w:r>
      <w:proofErr w:type="gramEnd"/>
      <w:r w:rsidR="007249CD">
        <w:t xml:space="preserve"> I have downloaded and added </w:t>
      </w:r>
      <w:proofErr w:type="spellStart"/>
      <w:r w:rsidR="007249CD">
        <w:t>ButtonGradient.svg</w:t>
      </w:r>
      <w:proofErr w:type="spellEnd"/>
      <w:r w:rsidR="007249CD">
        <w:t xml:space="preserve"> file </w:t>
      </w:r>
      <w:r w:rsidR="00521C6E">
        <w:t>inside. /</w:t>
      </w:r>
      <w:proofErr w:type="spellStart"/>
      <w:r w:rsidR="007249CD">
        <w:t>src</w:t>
      </w:r>
      <w:proofErr w:type="spellEnd"/>
      <w:r w:rsidR="007249CD">
        <w:t>/assets/</w:t>
      </w:r>
      <w:proofErr w:type="spellStart"/>
      <w:r w:rsidR="007249CD">
        <w:t>svg</w:t>
      </w:r>
      <w:proofErr w:type="spellEnd"/>
      <w:r w:rsidR="007249CD">
        <w:t xml:space="preserve"> folder. </w:t>
      </w:r>
      <w:r>
        <w:t>Below the h1 elements, I am going to add button gradient to render and import it as well</w:t>
      </w:r>
      <w:r w:rsidR="007249CD">
        <w:t xml:space="preserve">. I am doing this to give gradient effect to the buttons. </w:t>
      </w:r>
    </w:p>
    <w:p w14:paraId="5C5DE044" w14:textId="3D16DE5F" w:rsidR="007249CD" w:rsidRDefault="007249CD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5DBF46" wp14:editId="478BD082">
                <wp:simplePos x="0" y="0"/>
                <wp:positionH relativeFrom="column">
                  <wp:posOffset>0</wp:posOffset>
                </wp:positionH>
                <wp:positionV relativeFrom="paragraph">
                  <wp:posOffset>64539</wp:posOffset>
                </wp:positionV>
                <wp:extent cx="6417021" cy="2352502"/>
                <wp:effectExtent l="0" t="0" r="952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021" cy="2352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606A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91B37E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43C419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"block"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width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height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ADA2F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defs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E5288E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-left"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F5B845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4F22B0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969380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49857B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-top"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36AC1C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199D50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58D40D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EF67143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DBF46" id="Text Box 36" o:spid="_x0000_s1048" type="#_x0000_t202" style="position:absolute;margin-left:0;margin-top:5.1pt;width:505.3pt;height:18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" fillcolor="white [3201]" strokeweight=".5pt">
                <v:textbox>
                  <w:txbxContent>
                    <w:p w14:paraId="546606A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91B37E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43C419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"block"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width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height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ADA2F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defs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E5288E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-left"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F5B845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4F22B0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969380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49857B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-top"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36AC1C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199D50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58D40D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EF67143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19B4D78" w14:textId="4DF7DD7E" w:rsidR="007249CD" w:rsidRDefault="007249CD" w:rsidP="00135AC6">
      <w:pPr>
        <w:pStyle w:val="Content"/>
      </w:pPr>
    </w:p>
    <w:p w14:paraId="38F91001" w14:textId="45E7B90D" w:rsidR="007249CD" w:rsidRDefault="007249CD" w:rsidP="00135AC6">
      <w:pPr>
        <w:pStyle w:val="Content"/>
      </w:pPr>
    </w:p>
    <w:p w14:paraId="65B2F486" w14:textId="1D5B997D" w:rsidR="007249CD" w:rsidRDefault="007249CD" w:rsidP="00135AC6">
      <w:pPr>
        <w:pStyle w:val="Content"/>
      </w:pPr>
    </w:p>
    <w:p w14:paraId="5E1C1DF6" w14:textId="77B64021" w:rsidR="007249CD" w:rsidRDefault="007249CD" w:rsidP="00135AC6">
      <w:pPr>
        <w:pStyle w:val="Content"/>
      </w:pPr>
    </w:p>
    <w:p w14:paraId="25C7230F" w14:textId="6398ADAB" w:rsidR="007249CD" w:rsidRDefault="007249CD" w:rsidP="00135AC6">
      <w:pPr>
        <w:pStyle w:val="Content"/>
      </w:pPr>
    </w:p>
    <w:p w14:paraId="734B744D" w14:textId="30B99F7E" w:rsidR="007249CD" w:rsidRDefault="007249CD" w:rsidP="00135AC6">
      <w:pPr>
        <w:pStyle w:val="Content"/>
      </w:pPr>
    </w:p>
    <w:p w14:paraId="6CD0CCA0" w14:textId="77777777" w:rsidR="007249CD" w:rsidRDefault="007249CD" w:rsidP="00135AC6">
      <w:pPr>
        <w:pStyle w:val="Content"/>
      </w:pPr>
    </w:p>
    <w:p w14:paraId="3DE4A3B2" w14:textId="0768CB4B" w:rsidR="007249CD" w:rsidRDefault="007249CD" w:rsidP="00135AC6">
      <w:pPr>
        <w:pStyle w:val="Content"/>
      </w:pPr>
    </w:p>
    <w:p w14:paraId="5BF4069D" w14:textId="77777777" w:rsidR="007249CD" w:rsidRDefault="007249CD" w:rsidP="00135AC6">
      <w:pPr>
        <w:pStyle w:val="Content"/>
      </w:pPr>
    </w:p>
    <w:p w14:paraId="35E7D3CD" w14:textId="4E74EAC2" w:rsidR="007249CD" w:rsidRDefault="007249CD" w:rsidP="00135AC6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5EE326" wp14:editId="33E2F563">
                <wp:simplePos x="0" y="0"/>
                <wp:positionH relativeFrom="column">
                  <wp:posOffset>16625</wp:posOffset>
                </wp:positionH>
                <wp:positionV relativeFrom="paragraph">
                  <wp:posOffset>-63212</wp:posOffset>
                </wp:positionV>
                <wp:extent cx="6375862" cy="3740727"/>
                <wp:effectExtent l="0" t="0" r="1270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914A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-bottom"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EAE71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B0710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7ED66F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99520B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</w:p>
                          <w:p w14:paraId="59153C1C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-right"</w:t>
                            </w:r>
                          </w:p>
                          <w:p w14:paraId="1EAFF56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F658A1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56E835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</w:p>
                          <w:p w14:paraId="0BB29B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</w:p>
                          <w:p w14:paraId="5DF6A6C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A69971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FD6CD1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E869C8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D2F070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defs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02EB08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A36077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5C9993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20831F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71C0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D925CD8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E326" id="Text Box 37" o:spid="_x0000_s1049" type="#_x0000_t202" style="position:absolute;margin-left:1.3pt;margin-top:-5pt;width:502.05pt;height:294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99j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pN7qYJJRx9o9k4niUzjxNdr2tj3VcBNfFGRg32&#13;&#10;JdDFjhvrutBziH/NgqzydSVl2HgtiJU05Miwi9KFJBH8TZRUpPGpTOIA/MbnoS/3d5LxH316N1GI&#13;&#10;JxXmfC3eW67dtaTKM5q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" fillcolor="white [3201]" strokeweight=".5pt">
                <v:textbox>
                  <w:txbxContent>
                    <w:p w14:paraId="758914A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-bottom"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EAE71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B0710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7ED66F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99520B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</w:p>
                    <w:p w14:paraId="59153C1C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-right"</w:t>
                      </w:r>
                    </w:p>
                    <w:p w14:paraId="1EAFF56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F658A1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56E835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</w:p>
                    <w:p w14:paraId="0BB29B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</w:p>
                    <w:p w14:paraId="5DF6A6C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A69971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FD6CD1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E869C8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D2F070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defs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02EB08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A36077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5C9993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20831F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71C0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D925CD8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8AF405F" w14:textId="77777777" w:rsidR="007249CD" w:rsidRDefault="007249CD" w:rsidP="00135AC6">
      <w:pPr>
        <w:pStyle w:val="Content"/>
      </w:pPr>
    </w:p>
    <w:p w14:paraId="3E2DFF6F" w14:textId="77777777" w:rsidR="007249CD" w:rsidRDefault="007249CD" w:rsidP="00135AC6">
      <w:pPr>
        <w:pStyle w:val="Content"/>
      </w:pPr>
    </w:p>
    <w:p w14:paraId="5EFB8FA2" w14:textId="77777777" w:rsidR="007249CD" w:rsidRDefault="007249CD" w:rsidP="00135AC6">
      <w:pPr>
        <w:pStyle w:val="Content"/>
      </w:pPr>
    </w:p>
    <w:p w14:paraId="7A1520F7" w14:textId="77777777" w:rsidR="007249CD" w:rsidRDefault="007249CD" w:rsidP="00135AC6">
      <w:pPr>
        <w:pStyle w:val="Content"/>
      </w:pPr>
    </w:p>
    <w:p w14:paraId="3C6B54EA" w14:textId="77777777" w:rsidR="007249CD" w:rsidRDefault="007249CD" w:rsidP="00135AC6">
      <w:pPr>
        <w:pStyle w:val="Content"/>
      </w:pPr>
    </w:p>
    <w:p w14:paraId="7357D875" w14:textId="77777777" w:rsidR="007249CD" w:rsidRDefault="007249CD" w:rsidP="00135AC6">
      <w:pPr>
        <w:pStyle w:val="Content"/>
      </w:pPr>
    </w:p>
    <w:p w14:paraId="0C145D37" w14:textId="77777777" w:rsidR="007249CD" w:rsidRDefault="007249CD" w:rsidP="00135AC6">
      <w:pPr>
        <w:pStyle w:val="Content"/>
      </w:pPr>
    </w:p>
    <w:p w14:paraId="77E62C7D" w14:textId="77777777" w:rsidR="007249CD" w:rsidRDefault="007249CD" w:rsidP="00135AC6">
      <w:pPr>
        <w:pStyle w:val="Content"/>
      </w:pPr>
    </w:p>
    <w:p w14:paraId="0FBC09B7" w14:textId="77777777" w:rsidR="007249CD" w:rsidRDefault="007249CD" w:rsidP="00135AC6">
      <w:pPr>
        <w:pStyle w:val="Content"/>
      </w:pPr>
    </w:p>
    <w:p w14:paraId="548F5B2E" w14:textId="77777777" w:rsidR="007249CD" w:rsidRDefault="007249CD" w:rsidP="00135AC6">
      <w:pPr>
        <w:pStyle w:val="Content"/>
      </w:pPr>
    </w:p>
    <w:p w14:paraId="0033C0E8" w14:textId="77777777" w:rsidR="007249CD" w:rsidRDefault="007249CD" w:rsidP="00135AC6">
      <w:pPr>
        <w:pStyle w:val="Content"/>
      </w:pPr>
    </w:p>
    <w:p w14:paraId="23A20898" w14:textId="0E5CD597" w:rsidR="007249CD" w:rsidRDefault="007249CD" w:rsidP="00135AC6">
      <w:pPr>
        <w:pStyle w:val="Content"/>
      </w:pPr>
    </w:p>
    <w:p w14:paraId="1A7AA90C" w14:textId="6EB3E4C2" w:rsidR="007249CD" w:rsidRDefault="007249CD" w:rsidP="00135AC6">
      <w:pPr>
        <w:pStyle w:val="Content"/>
      </w:pPr>
    </w:p>
    <w:p w14:paraId="2B907373" w14:textId="5FA9CDEE" w:rsidR="007249CD" w:rsidRDefault="007249CD" w:rsidP="00135AC6">
      <w:pPr>
        <w:pStyle w:val="Content"/>
      </w:pPr>
    </w:p>
    <w:p w14:paraId="104E046C" w14:textId="77777777" w:rsidR="007249CD" w:rsidRDefault="007249CD" w:rsidP="00135AC6">
      <w:pPr>
        <w:pStyle w:val="Content"/>
      </w:pPr>
    </w:p>
    <w:p w14:paraId="0E32AF7F" w14:textId="1C4F17E4" w:rsidR="007249CD" w:rsidRDefault="007249CD" w:rsidP="00135AC6">
      <w:pPr>
        <w:pStyle w:val="Content"/>
      </w:pPr>
      <w:r>
        <w:t xml:space="preserve">There are </w:t>
      </w:r>
      <w:r w:rsidR="004C4672">
        <w:t>lots</w:t>
      </w:r>
      <w:r>
        <w:t xml:space="preserve"> of </w:t>
      </w:r>
      <w:proofErr w:type="spellStart"/>
      <w:r>
        <w:t>linearGradient</w:t>
      </w:r>
      <w:proofErr w:type="spellEnd"/>
      <w:r>
        <w:t xml:space="preserve"> inside </w:t>
      </w:r>
      <w:proofErr w:type="spellStart"/>
      <w:r>
        <w:t>ButtonGradient</w:t>
      </w:r>
      <w:proofErr w:type="spellEnd"/>
      <w:r>
        <w:t xml:space="preserve"> effect. They will be used within buttons.</w:t>
      </w:r>
      <w:r w:rsidR="004C4672">
        <w:t xml:space="preserve"> </w:t>
      </w:r>
      <w:r w:rsidR="00FA79BA">
        <w:t xml:space="preserve">There are different IDs in those </w:t>
      </w:r>
      <w:proofErr w:type="spellStart"/>
      <w:proofErr w:type="gramStart"/>
      <w:r w:rsidR="00FA79BA">
        <w:t>LinearGradients</w:t>
      </w:r>
      <w:proofErr w:type="spellEnd"/>
      <w:proofErr w:type="gramEnd"/>
      <w:r w:rsidR="00FA79BA">
        <w:t xml:space="preserve"> </w:t>
      </w:r>
      <w:r w:rsidR="00C52E01">
        <w:t xml:space="preserve">and I am going to use them later accordingly. </w:t>
      </w:r>
    </w:p>
    <w:p w14:paraId="215456D4" w14:textId="3B93C40E" w:rsidR="00C52E01" w:rsidRDefault="00C52E01" w:rsidP="00135AC6">
      <w:pPr>
        <w:pStyle w:val="Content"/>
      </w:pPr>
    </w:p>
    <w:p w14:paraId="7963DCD4" w14:textId="795B5D55" w:rsidR="00C52E01" w:rsidRDefault="00C52E01" w:rsidP="00135AC6">
      <w:pPr>
        <w:pStyle w:val="Content"/>
      </w:pPr>
      <w:r>
        <w:t xml:space="preserve">Now, I am going to create a folder inside </w:t>
      </w:r>
      <w:proofErr w:type="spellStart"/>
      <w:r>
        <w:t>src</w:t>
      </w:r>
      <w:proofErr w:type="spellEnd"/>
      <w:r>
        <w:t xml:space="preserve"> folder named as components and create component there as </w:t>
      </w:r>
      <w:proofErr w:type="spellStart"/>
      <w:r>
        <w:t>Button.jsx</w:t>
      </w:r>
      <w:proofErr w:type="spellEnd"/>
      <w:r>
        <w:t xml:space="preserve"> </w:t>
      </w:r>
    </w:p>
    <w:p w14:paraId="7F3439C5" w14:textId="27813F0D" w:rsidR="00521C6E" w:rsidRDefault="00521C6E" w:rsidP="00521C6E">
      <w:pPr>
        <w:pStyle w:val="Content"/>
        <w:rPr>
          <w:lang w:val="en-AU"/>
        </w:rPr>
      </w:pPr>
      <w:r>
        <w:t xml:space="preserve">Inside </w:t>
      </w:r>
      <w:proofErr w:type="spellStart"/>
      <w:r>
        <w:t>Button.jsx</w:t>
      </w:r>
      <w:proofErr w:type="spellEnd"/>
      <w:r>
        <w:t xml:space="preserve">, I am going to write </w:t>
      </w:r>
      <w:proofErr w:type="spellStart"/>
      <w:r>
        <w:t>rafce</w:t>
      </w:r>
      <w:proofErr w:type="spellEnd"/>
      <w:r>
        <w:t xml:space="preserve"> and it will automatically create </w:t>
      </w:r>
      <w:proofErr w:type="spellStart"/>
      <w:r>
        <w:t>reactarrowFunctionExportComponent</w:t>
      </w:r>
      <w:proofErr w:type="spellEnd"/>
      <w:r>
        <w:t xml:space="preserve"> for faster process or using </w:t>
      </w:r>
      <w:proofErr w:type="spellStart"/>
      <w:r>
        <w:t>github</w:t>
      </w:r>
      <w:proofErr w:type="spellEnd"/>
      <w:r>
        <w:t xml:space="preserve"> copilot or by downloading extensions called as </w:t>
      </w:r>
      <w:r w:rsidRPr="00521C6E">
        <w:rPr>
          <w:lang w:val="en-AU"/>
        </w:rPr>
        <w:t>ES7 React/Redux/React-Native/JS snippets</w:t>
      </w:r>
      <w:r>
        <w:rPr>
          <w:lang w:val="en-AU"/>
        </w:rPr>
        <w:t xml:space="preserve"> by </w:t>
      </w:r>
      <w:proofErr w:type="spellStart"/>
      <w:r>
        <w:rPr>
          <w:lang w:val="en-AU"/>
        </w:rPr>
        <w:t>rodrigovallades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Button.jsx</w:t>
      </w:r>
      <w:proofErr w:type="spellEnd"/>
      <w:r>
        <w:rPr>
          <w:lang w:val="en-AU"/>
        </w:rPr>
        <w:t xml:space="preserve"> looks like this: </w:t>
      </w:r>
    </w:p>
    <w:p w14:paraId="245C9484" w14:textId="7BD2DF0D" w:rsidR="00521C6E" w:rsidRDefault="00521C6E" w:rsidP="00521C6E">
      <w:pPr>
        <w:pStyle w:val="Content"/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C3E417" wp14:editId="287CCC74">
                <wp:simplePos x="0" y="0"/>
                <wp:positionH relativeFrom="column">
                  <wp:posOffset>16625</wp:posOffset>
                </wp:positionH>
                <wp:positionV relativeFrom="paragraph">
                  <wp:posOffset>213649</wp:posOffset>
                </wp:positionV>
                <wp:extent cx="6284422" cy="1396538"/>
                <wp:effectExtent l="0" t="0" r="15240" b="133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422" cy="1396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8ADB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6DFA9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Button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</w:t>
                            </w:r>
                            <w:proofErr w:type="gramStart"/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932240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39DFA56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E99998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</w:p>
                          <w:p w14:paraId="35A2787A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CCD0ADD" w14:textId="77777777" w:rsidR="00521C6E" w:rsidRDefault="00521C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E417" id="Text Box 38" o:spid="_x0000_s1050" type="#_x0000_t202" style="position:absolute;margin-left:1.3pt;margin-top:16.8pt;width:494.85pt;height:109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" fillcolor="white [3201]" strokeweight=".5pt">
                <v:textbox>
                  <w:txbxContent>
                    <w:p w14:paraId="3E38ADB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6DFA9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Button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</w:t>
                      </w:r>
                      <w:proofErr w:type="gramStart"/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932240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39DFA56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E99998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</w:p>
                    <w:p w14:paraId="35A2787A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CCD0ADD" w14:textId="77777777" w:rsidR="00521C6E" w:rsidRDefault="00521C6E"/>
                  </w:txbxContent>
                </v:textbox>
              </v:shape>
            </w:pict>
          </mc:Fallback>
        </mc:AlternateContent>
      </w:r>
    </w:p>
    <w:p w14:paraId="1B5C6269" w14:textId="77777777" w:rsidR="00521C6E" w:rsidRDefault="00521C6E" w:rsidP="00521C6E">
      <w:pPr>
        <w:pStyle w:val="Content"/>
        <w:rPr>
          <w:lang w:val="en-AU"/>
        </w:rPr>
      </w:pPr>
    </w:p>
    <w:p w14:paraId="1ACCE9B1" w14:textId="422DFC86" w:rsidR="00521C6E" w:rsidRDefault="00521C6E" w:rsidP="00521C6E">
      <w:pPr>
        <w:pStyle w:val="Content"/>
        <w:rPr>
          <w:lang w:val="en-AU"/>
        </w:rPr>
      </w:pPr>
    </w:p>
    <w:p w14:paraId="793D769F" w14:textId="77777777" w:rsidR="00521C6E" w:rsidRDefault="00521C6E" w:rsidP="00521C6E">
      <w:pPr>
        <w:pStyle w:val="Content"/>
        <w:rPr>
          <w:lang w:val="en-AU"/>
        </w:rPr>
      </w:pPr>
    </w:p>
    <w:p w14:paraId="37B38B8B" w14:textId="7DFD1295" w:rsidR="00521C6E" w:rsidRDefault="00521C6E" w:rsidP="00521C6E">
      <w:pPr>
        <w:pStyle w:val="Content"/>
        <w:rPr>
          <w:lang w:val="en-AU"/>
        </w:rPr>
      </w:pPr>
    </w:p>
    <w:p w14:paraId="70BEDC15" w14:textId="77777777" w:rsidR="00521C6E" w:rsidRPr="00521C6E" w:rsidRDefault="00521C6E" w:rsidP="00521C6E">
      <w:pPr>
        <w:pStyle w:val="Content"/>
        <w:rPr>
          <w:lang w:val="en-AU"/>
        </w:rPr>
      </w:pPr>
    </w:p>
    <w:p w14:paraId="41187C31" w14:textId="56BC3EBA" w:rsidR="00521C6E" w:rsidRDefault="00521C6E" w:rsidP="00135AC6">
      <w:pPr>
        <w:pStyle w:val="Content"/>
      </w:pPr>
    </w:p>
    <w:p w14:paraId="39EB37A7" w14:textId="6A11E8C2" w:rsidR="00063AFA" w:rsidRDefault="00521C6E" w:rsidP="00135AC6">
      <w:pPr>
        <w:pStyle w:val="Content"/>
      </w:pPr>
      <w:r>
        <w:lastRenderedPageBreak/>
        <w:t xml:space="preserve">Now, I am going to import this </w:t>
      </w:r>
      <w:proofErr w:type="spellStart"/>
      <w:r>
        <w:t>Button.jsx</w:t>
      </w:r>
      <w:proofErr w:type="spellEnd"/>
      <w:r>
        <w:t xml:space="preserve"> inside </w:t>
      </w:r>
      <w:proofErr w:type="spellStart"/>
      <w:r w:rsidR="004D1B5F">
        <w:t>App.jsx</w:t>
      </w:r>
      <w:proofErr w:type="spellEnd"/>
      <w:r w:rsidR="004D1B5F">
        <w:t xml:space="preserve"> for testing purpose. </w:t>
      </w:r>
      <w:r w:rsidR="00063AFA">
        <w:t xml:space="preserve">So inside </w:t>
      </w:r>
      <w:proofErr w:type="spellStart"/>
      <w:r w:rsidR="00063AFA">
        <w:t>App.jsx</w:t>
      </w:r>
      <w:proofErr w:type="spellEnd"/>
      <w:r w:rsidR="00063AFA">
        <w:t xml:space="preserve">, I am going to add inside the &lt;&gt; &lt;&gt; (react fragment) within a div, and div will have class name with padding top, large devices padding top and overflow hidden. I am also going to give margin top class for button with </w:t>
      </w:r>
      <w:proofErr w:type="spellStart"/>
      <w:r w:rsidR="00063AFA">
        <w:t>href</w:t>
      </w:r>
      <w:proofErr w:type="spellEnd"/>
      <w:r w:rsidR="00063AFA">
        <w:t xml:space="preserve"> of login. </w:t>
      </w:r>
    </w:p>
    <w:p w14:paraId="4C1B403B" w14:textId="4B8ECECC" w:rsidR="00BB7FED" w:rsidRDefault="00BB7FED" w:rsidP="00BB7FED">
      <w:pPr>
        <w:pStyle w:val="Conten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886E1D" wp14:editId="368CCBED">
                <wp:simplePos x="0" y="0"/>
                <wp:positionH relativeFrom="column">
                  <wp:posOffset>-16625</wp:posOffset>
                </wp:positionH>
                <wp:positionV relativeFrom="paragraph">
                  <wp:posOffset>243667</wp:posOffset>
                </wp:positionV>
                <wp:extent cx="6251170" cy="4056611"/>
                <wp:effectExtent l="0" t="0" r="1016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1170" cy="4056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ADA62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7A8C76E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0F79B09" w14:textId="77777777" w:rsidR="00BB7FED" w:rsidRPr="00BB7FED" w:rsidRDefault="00BB7FED" w:rsidP="00BB7FED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03541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38BE4D40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7A67374" w14:textId="3D0B0A5E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</w:t>
                            </w:r>
                            <w:r w:rsidR="0084548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i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de react fragment to add more elements later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7A815D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65B8858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08A4F4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50FBF7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8320BCF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22FBBF2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EE1AC9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2A6D9C6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5FD4E41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11AFFED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27D02EE3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8A3777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22A97C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270E544A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26BD38" w14:textId="77777777" w:rsidR="00BB7FED" w:rsidRDefault="00BB7F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86E1D" id="Text Box 39" o:spid="_x0000_s1051" type="#_x0000_t202" style="position:absolute;left:0;text-align:left;margin-left:-1.3pt;margin-top:19.2pt;width:492.2pt;height:31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" fillcolor="white [3201]" strokeweight=".5pt">
                <v:textbox>
                  <w:txbxContent>
                    <w:p w14:paraId="494ADA62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7A8C76E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0F79B09" w14:textId="77777777" w:rsidR="00BB7FED" w:rsidRPr="00BB7FED" w:rsidRDefault="00BB7FED" w:rsidP="00BB7FED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03541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38BE4D40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7A67374" w14:textId="3D0B0A5E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</w:t>
                      </w:r>
                      <w:r w:rsidR="0084548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i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de react fragment to add more elements later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7A815D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65B8858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08A4F4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50FBF7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8320BCF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22FBBF2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EE1AC9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2A6D9C6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5FD4E41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11AFFED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27D02EE3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8A3777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22A97C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270E544A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26BD38" w14:textId="77777777" w:rsidR="00BB7FED" w:rsidRDefault="00BB7FED"/>
                  </w:txbxContent>
                </v:textbox>
              </v:shape>
            </w:pict>
          </mc:Fallback>
        </mc:AlternateContent>
      </w:r>
      <w:proofErr w:type="spellStart"/>
      <w:r>
        <w:t>App.jsx</w:t>
      </w:r>
      <w:proofErr w:type="spellEnd"/>
    </w:p>
    <w:p w14:paraId="47FB3216" w14:textId="77777777" w:rsidR="00BB7FED" w:rsidRDefault="00BB7FED" w:rsidP="00135AC6">
      <w:pPr>
        <w:pStyle w:val="Content"/>
      </w:pPr>
    </w:p>
    <w:p w14:paraId="14DDC478" w14:textId="1AC6F2A8" w:rsidR="00BB7FED" w:rsidRDefault="00BB7FED" w:rsidP="00135AC6">
      <w:pPr>
        <w:pStyle w:val="Content"/>
      </w:pPr>
    </w:p>
    <w:p w14:paraId="5D57E04F" w14:textId="0F452945" w:rsidR="00BB7FED" w:rsidRDefault="00BB7FED" w:rsidP="00135AC6">
      <w:pPr>
        <w:pStyle w:val="Content"/>
      </w:pPr>
    </w:p>
    <w:p w14:paraId="6B4CE520" w14:textId="7FFEEB24" w:rsidR="00BB7FED" w:rsidRDefault="00BB7FED" w:rsidP="00135AC6">
      <w:pPr>
        <w:pStyle w:val="Content"/>
      </w:pPr>
    </w:p>
    <w:p w14:paraId="718FC148" w14:textId="32F6D514" w:rsidR="00BB7FED" w:rsidRDefault="00BB7FED" w:rsidP="00135AC6">
      <w:pPr>
        <w:pStyle w:val="Content"/>
      </w:pPr>
    </w:p>
    <w:p w14:paraId="425925B9" w14:textId="710912A8" w:rsidR="00BB7FED" w:rsidRDefault="00BB7FED" w:rsidP="00135AC6">
      <w:pPr>
        <w:pStyle w:val="Content"/>
      </w:pPr>
    </w:p>
    <w:p w14:paraId="041D98D1" w14:textId="7E7C3F0C" w:rsidR="00BB7FED" w:rsidRDefault="00BB7FED" w:rsidP="00135AC6">
      <w:pPr>
        <w:pStyle w:val="Content"/>
      </w:pPr>
    </w:p>
    <w:p w14:paraId="7F8BA73E" w14:textId="2B9BE757" w:rsidR="00BB7FED" w:rsidRDefault="00BB7FED" w:rsidP="00135AC6">
      <w:pPr>
        <w:pStyle w:val="Content"/>
      </w:pPr>
    </w:p>
    <w:p w14:paraId="1706CB27" w14:textId="7AAC42C6" w:rsidR="00BB7FED" w:rsidRDefault="00BB7FED" w:rsidP="00135AC6">
      <w:pPr>
        <w:pStyle w:val="Content"/>
      </w:pPr>
    </w:p>
    <w:p w14:paraId="3D8A9B31" w14:textId="09708AFC" w:rsidR="00BB7FED" w:rsidRDefault="00BB7FED" w:rsidP="00135AC6">
      <w:pPr>
        <w:pStyle w:val="Content"/>
      </w:pPr>
    </w:p>
    <w:p w14:paraId="3D909367" w14:textId="6E73B68C" w:rsidR="00BB7FED" w:rsidRDefault="00BB7FED" w:rsidP="00135AC6">
      <w:pPr>
        <w:pStyle w:val="Content"/>
      </w:pPr>
    </w:p>
    <w:p w14:paraId="682F1AC8" w14:textId="722369A8" w:rsidR="00BB7FED" w:rsidRDefault="00BB7FED" w:rsidP="00135AC6">
      <w:pPr>
        <w:pStyle w:val="Content"/>
      </w:pPr>
    </w:p>
    <w:p w14:paraId="53994DA9" w14:textId="3B454182" w:rsidR="00BB7FED" w:rsidRDefault="00BB7FED" w:rsidP="00135AC6">
      <w:pPr>
        <w:pStyle w:val="Content"/>
      </w:pPr>
    </w:p>
    <w:p w14:paraId="6AEEEE64" w14:textId="6B3C6E2F" w:rsidR="00BB7FED" w:rsidRDefault="00BB7FED" w:rsidP="00135AC6">
      <w:pPr>
        <w:pStyle w:val="Content"/>
      </w:pPr>
    </w:p>
    <w:p w14:paraId="085BE4A8" w14:textId="485FC3F1" w:rsidR="00BB7FED" w:rsidRDefault="00BB7FED" w:rsidP="00135AC6">
      <w:pPr>
        <w:pStyle w:val="Content"/>
      </w:pPr>
    </w:p>
    <w:p w14:paraId="0B9FDBEA" w14:textId="0EC448D9" w:rsidR="00BB7FED" w:rsidRDefault="00BB7FED" w:rsidP="00135AC6">
      <w:pPr>
        <w:pStyle w:val="Content"/>
      </w:pPr>
    </w:p>
    <w:p w14:paraId="1B2B6016" w14:textId="77777777" w:rsidR="00BB7FED" w:rsidRDefault="00BB7FED" w:rsidP="00135AC6">
      <w:pPr>
        <w:pStyle w:val="Content"/>
      </w:pPr>
    </w:p>
    <w:p w14:paraId="39B19690" w14:textId="6CE9E5DB" w:rsidR="00063AFA" w:rsidRDefault="00063AFA" w:rsidP="00135AC6">
      <w:pPr>
        <w:pStyle w:val="Content"/>
      </w:pPr>
    </w:p>
    <w:p w14:paraId="45789800" w14:textId="699597DD" w:rsidR="00063AFA" w:rsidRDefault="00063AFA" w:rsidP="00135AC6">
      <w:pPr>
        <w:pStyle w:val="Content"/>
      </w:pPr>
      <w:r>
        <w:t xml:space="preserve">Now, I checked the output, and I can still see Button text only, I cannot see the Button effects. </w:t>
      </w:r>
      <w:r w:rsidR="006C5B0D">
        <w:t>To</w:t>
      </w:r>
      <w:r>
        <w:t xml:space="preserve"> fix this, I am going to </w:t>
      </w:r>
      <w:r w:rsidR="006C5B0D">
        <w:t xml:space="preserve">transform the button into reusable component. I have started with Button only first to understand how to transform something to </w:t>
      </w:r>
      <w:r w:rsidR="00BA2A1A">
        <w:t>reuse later</w:t>
      </w:r>
      <w:r w:rsidR="006C5B0D">
        <w:t xml:space="preserve"> in </w:t>
      </w:r>
      <w:r w:rsidR="00BA2A1A">
        <w:t xml:space="preserve">this project </w:t>
      </w:r>
      <w:r w:rsidR="006C5B0D">
        <w:t>to save time</w:t>
      </w:r>
      <w:r w:rsidR="00BA2A1A">
        <w:t xml:space="preserve"> and learn more to make complex reusable components for future projects. </w:t>
      </w:r>
    </w:p>
    <w:p w14:paraId="1BB21624" w14:textId="3F660873" w:rsidR="00BB7FED" w:rsidRDefault="00BB7FED" w:rsidP="00135AC6">
      <w:pPr>
        <w:pStyle w:val="Content"/>
      </w:pPr>
      <w:r>
        <w:t xml:space="preserve">I am going to start now by making this button accept some of the props. </w:t>
      </w:r>
      <w:proofErr w:type="gramStart"/>
      <w:r w:rsidR="00845488">
        <w:t>Therefore</w:t>
      </w:r>
      <w:proofErr w:type="gramEnd"/>
      <w:r w:rsidR="00845488">
        <w:t xml:space="preserve"> I am going to </w:t>
      </w:r>
      <w:proofErr w:type="spellStart"/>
      <w:r w:rsidR="00845488">
        <w:t>destructure</w:t>
      </w:r>
      <w:proofErr w:type="spellEnd"/>
      <w:r w:rsidR="00845488">
        <w:t xml:space="preserve"> the props by adding, </w:t>
      </w:r>
      <w:proofErr w:type="spellStart"/>
      <w:r w:rsidR="00845488">
        <w:t>className</w:t>
      </w:r>
      <w:proofErr w:type="spellEnd"/>
      <w:r w:rsidR="00845488">
        <w:t xml:space="preserve">, </w:t>
      </w:r>
      <w:proofErr w:type="spellStart"/>
      <w:r w:rsidR="00845488">
        <w:t>href</w:t>
      </w:r>
      <w:proofErr w:type="spellEnd"/>
      <w:r w:rsidR="00845488">
        <w:t xml:space="preserve">, onclick, </w:t>
      </w:r>
      <w:proofErr w:type="spellStart"/>
      <w:r w:rsidR="00845488">
        <w:t>px</w:t>
      </w:r>
      <w:proofErr w:type="spellEnd"/>
      <w:r w:rsidR="00845488">
        <w:t xml:space="preserve">, color values or etc. There are so </w:t>
      </w:r>
      <w:proofErr w:type="gramStart"/>
      <w:r w:rsidR="00845488">
        <w:t>much</w:t>
      </w:r>
      <w:proofErr w:type="gramEnd"/>
      <w:r w:rsidR="00845488">
        <w:t xml:space="preserve"> things I can add in there, but for now let’s do this inside </w:t>
      </w:r>
      <w:proofErr w:type="spellStart"/>
      <w:r w:rsidR="00845488">
        <w:t>Button.jsx</w:t>
      </w:r>
      <w:proofErr w:type="spellEnd"/>
      <w:r w:rsidR="00845488">
        <w:t xml:space="preserve"> </w:t>
      </w:r>
    </w:p>
    <w:p w14:paraId="485F0BED" w14:textId="01596F60" w:rsidR="00845488" w:rsidRDefault="00845488" w:rsidP="00135AC6">
      <w:pPr>
        <w:pStyle w:val="Content"/>
      </w:pPr>
    </w:p>
    <w:p w14:paraId="48E42D98" w14:textId="075D5F8F" w:rsidR="005E2905" w:rsidRDefault="00845488" w:rsidP="00135AC6">
      <w:pPr>
        <w:pStyle w:val="Content"/>
      </w:pPr>
      <w:r>
        <w:lastRenderedPageBreak/>
        <w:t xml:space="preserve">Sometimes, </w:t>
      </w:r>
      <w:proofErr w:type="spellStart"/>
      <w:proofErr w:type="gramStart"/>
      <w:r>
        <w:t>lets</w:t>
      </w:r>
      <w:proofErr w:type="spellEnd"/>
      <w:proofErr w:type="gramEnd"/>
      <w:r>
        <w:t xml:space="preserve"> say if I want to make the button a link, or rectangular button </w:t>
      </w:r>
      <w:r w:rsidR="000A786E">
        <w:t xml:space="preserve">or whatever. To make that happen, I am going to render two sub functions called as const </w:t>
      </w:r>
      <w:proofErr w:type="spellStart"/>
      <w:r w:rsidR="000A786E">
        <w:t>renderButton</w:t>
      </w:r>
      <w:proofErr w:type="spellEnd"/>
      <w:r w:rsidR="000A786E">
        <w:t xml:space="preserve"> with arrow function, instant return where it returns a button </w:t>
      </w:r>
      <w:proofErr w:type="gramStart"/>
      <w:r w:rsidR="000A786E">
        <w:t>components</w:t>
      </w:r>
      <w:proofErr w:type="gramEnd"/>
      <w:r w:rsidR="000A786E">
        <w:t>. And this button component will render a span element rendering the children and it will also render the special button SVG component</w:t>
      </w:r>
      <w:r w:rsidR="005E2905">
        <w:t xml:space="preserve"> where we will pass white color. </w:t>
      </w:r>
    </w:p>
    <w:p w14:paraId="2427B5A9" w14:textId="3957AA70" w:rsidR="005E2905" w:rsidRDefault="005E2905" w:rsidP="00135AC6">
      <w:pPr>
        <w:pStyle w:val="Content"/>
      </w:pPr>
      <w:r>
        <w:t xml:space="preserve">I am going to import </w:t>
      </w:r>
      <w:proofErr w:type="spellStart"/>
      <w:r>
        <w:t>ButtonSVG</w:t>
      </w:r>
      <w:proofErr w:type="spellEnd"/>
      <w:r>
        <w:t xml:space="preserve"> from the file </w:t>
      </w:r>
      <w:proofErr w:type="gramStart"/>
      <w:r>
        <w:t>path .</w:t>
      </w:r>
      <w:proofErr w:type="gramEnd"/>
      <w:r>
        <w:t>/assets/</w:t>
      </w:r>
      <w:proofErr w:type="spellStart"/>
      <w:r>
        <w:t>svg</w:t>
      </w:r>
      <w:proofErr w:type="spellEnd"/>
      <w:r>
        <w:t>/</w:t>
      </w:r>
      <w:proofErr w:type="spellStart"/>
      <w:r>
        <w:t>ButtonSvg</w:t>
      </w:r>
      <w:proofErr w:type="spellEnd"/>
      <w:r>
        <w:t xml:space="preserve"> and in the end I will return the </w:t>
      </w:r>
      <w:proofErr w:type="spellStart"/>
      <w:r>
        <w:t>renderButton</w:t>
      </w:r>
      <w:proofErr w:type="spellEnd"/>
      <w:r>
        <w:t xml:space="preserve"> component.  </w:t>
      </w:r>
      <w:r w:rsidR="003C15AC">
        <w:t xml:space="preserve">This is what </w:t>
      </w:r>
      <w:proofErr w:type="spellStart"/>
      <w:r w:rsidR="003C15AC">
        <w:t>Button.jsx</w:t>
      </w:r>
      <w:proofErr w:type="spellEnd"/>
      <w:r w:rsidR="003C15AC">
        <w:t xml:space="preserve"> look like: </w:t>
      </w:r>
    </w:p>
    <w:p w14:paraId="733259BC" w14:textId="1161406F" w:rsidR="003C15AC" w:rsidRDefault="003C15AC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191C1" wp14:editId="4EE8415F">
                <wp:simplePos x="0" y="0"/>
                <wp:positionH relativeFrom="column">
                  <wp:posOffset>-24938</wp:posOffset>
                </wp:positionH>
                <wp:positionV relativeFrom="paragraph">
                  <wp:posOffset>258966</wp:posOffset>
                </wp:positionV>
                <wp:extent cx="6666807" cy="2743200"/>
                <wp:effectExtent l="0" t="0" r="1397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6807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0465E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</w:t>
                            </w:r>
                            <w:proofErr w:type="gram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</w:p>
                          <w:p w14:paraId="10784989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1A9C7E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966355F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11A323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&lt;button&gt;</w:t>
                            </w:r>
                          </w:p>
                          <w:p w14:paraId="6504298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6BB96AC5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41E74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52515A7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60772E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CEBC5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341C1B9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55B3C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8275A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8C2331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BCB65A8" w14:textId="77777777" w:rsidR="003C15AC" w:rsidRDefault="003C1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91C1" id="Text Box 40" o:spid="_x0000_s1052" type="#_x0000_t202" style="position:absolute;margin-left:-1.95pt;margin-top:20.4pt;width:524.95pt;height:3in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" fillcolor="white [3201]" strokeweight=".5pt">
                <v:textbox>
                  <w:txbxContent>
                    <w:p w14:paraId="2860465E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</w:t>
                      </w:r>
                      <w:proofErr w:type="gram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</w:p>
                    <w:p w14:paraId="10784989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1A9C7E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966355F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11A323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&lt;button&gt;</w:t>
                      </w:r>
                    </w:p>
                    <w:p w14:paraId="6504298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6BB96AC5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41E74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52515A7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60772E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CEBC5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341C1B9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55B3C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8275A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8C2331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BCB65A8" w14:textId="77777777" w:rsidR="003C15AC" w:rsidRDefault="003C15AC"/>
                  </w:txbxContent>
                </v:textbox>
              </v:shape>
            </w:pict>
          </mc:Fallback>
        </mc:AlternateContent>
      </w:r>
    </w:p>
    <w:p w14:paraId="18BA95C4" w14:textId="77777777" w:rsidR="003C15AC" w:rsidRDefault="003C15AC" w:rsidP="00135AC6">
      <w:pPr>
        <w:pStyle w:val="Content"/>
      </w:pPr>
    </w:p>
    <w:p w14:paraId="4247EC0D" w14:textId="5C377FA5" w:rsidR="00845488" w:rsidRDefault="00845488" w:rsidP="00135AC6">
      <w:pPr>
        <w:pStyle w:val="Content"/>
      </w:pPr>
    </w:p>
    <w:p w14:paraId="5828BD5F" w14:textId="77777777" w:rsidR="00845488" w:rsidRDefault="00845488" w:rsidP="00135AC6">
      <w:pPr>
        <w:pStyle w:val="Content"/>
      </w:pPr>
    </w:p>
    <w:p w14:paraId="7023319D" w14:textId="11334C4C" w:rsidR="00BB7FED" w:rsidRDefault="00BB7FED" w:rsidP="00135AC6">
      <w:pPr>
        <w:pStyle w:val="Content"/>
      </w:pPr>
    </w:p>
    <w:p w14:paraId="7802C79D" w14:textId="1DB0C13B" w:rsidR="00BB7FED" w:rsidRDefault="00BB7FED" w:rsidP="00135AC6">
      <w:pPr>
        <w:pStyle w:val="Content"/>
      </w:pPr>
    </w:p>
    <w:p w14:paraId="20F1BD31" w14:textId="74F3C296" w:rsidR="00BB7FED" w:rsidRDefault="00BB7FED" w:rsidP="00135AC6">
      <w:pPr>
        <w:pStyle w:val="Content"/>
      </w:pPr>
    </w:p>
    <w:p w14:paraId="467CE0C3" w14:textId="3FC784D0" w:rsidR="00BB7FED" w:rsidRDefault="00BB7FED" w:rsidP="00135AC6">
      <w:pPr>
        <w:pStyle w:val="Content"/>
      </w:pPr>
    </w:p>
    <w:p w14:paraId="643EEF96" w14:textId="77777777" w:rsidR="00BB7FED" w:rsidRDefault="00BB7FED" w:rsidP="00135AC6">
      <w:pPr>
        <w:pStyle w:val="Content"/>
      </w:pPr>
    </w:p>
    <w:p w14:paraId="120E288C" w14:textId="44364F36" w:rsidR="00BB7FED" w:rsidRDefault="00BB7FED" w:rsidP="00135AC6">
      <w:pPr>
        <w:pStyle w:val="Content"/>
      </w:pPr>
    </w:p>
    <w:p w14:paraId="7289A7FA" w14:textId="77777777" w:rsidR="00BB7FED" w:rsidRDefault="00BB7FED" w:rsidP="00135AC6">
      <w:pPr>
        <w:pStyle w:val="Content"/>
      </w:pPr>
    </w:p>
    <w:p w14:paraId="0601582A" w14:textId="77777777" w:rsidR="004D1B5F" w:rsidRDefault="004D1B5F" w:rsidP="00135AC6">
      <w:pPr>
        <w:pStyle w:val="Content"/>
      </w:pPr>
    </w:p>
    <w:p w14:paraId="658DB2BB" w14:textId="080E98D6" w:rsidR="00521C6E" w:rsidRDefault="00521C6E" w:rsidP="00135AC6">
      <w:pPr>
        <w:pStyle w:val="Content"/>
      </w:pPr>
    </w:p>
    <w:p w14:paraId="330A089C" w14:textId="2FA76D78" w:rsidR="00521C6E" w:rsidRDefault="003C15AC" w:rsidP="00135AC6">
      <w:pPr>
        <w:pStyle w:val="Content"/>
      </w:pPr>
      <w:r>
        <w:t xml:space="preserve">Now the output is like this </w:t>
      </w:r>
      <w:r w:rsidR="00A80192">
        <w:t>now</w:t>
      </w:r>
      <w:r>
        <w:t xml:space="preserve">: </w:t>
      </w:r>
    </w:p>
    <w:p w14:paraId="7349C585" w14:textId="77777777" w:rsidR="00521C6E" w:rsidRDefault="00521C6E" w:rsidP="00135AC6">
      <w:pPr>
        <w:pStyle w:val="Content"/>
      </w:pPr>
    </w:p>
    <w:p w14:paraId="6083B66C" w14:textId="72637970" w:rsidR="00C52E01" w:rsidRDefault="00A80192" w:rsidP="00135AC6">
      <w:pPr>
        <w:pStyle w:val="Content"/>
      </w:pPr>
      <w:r>
        <w:rPr>
          <w:noProof/>
        </w:rPr>
        <w:drawing>
          <wp:inline distT="0" distB="0" distL="0" distR="0" wp14:anchorId="2FF4CB28" wp14:editId="11164035">
            <wp:extent cx="5918200" cy="2298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AAB5" w14:textId="653FC6AE" w:rsidR="00A80192" w:rsidRDefault="00A80192" w:rsidP="00135AC6">
      <w:pPr>
        <w:pStyle w:val="Content"/>
      </w:pPr>
    </w:p>
    <w:p w14:paraId="4F9C357D" w14:textId="6D82F832" w:rsidR="007249CD" w:rsidRDefault="00F71783" w:rsidP="00135AC6">
      <w:pPr>
        <w:pStyle w:val="Content"/>
      </w:pPr>
      <w:r>
        <w:lastRenderedPageBreak/>
        <w:t xml:space="preserve">Now, I am going to modify the styles more. </w:t>
      </w:r>
      <w:r w:rsidR="00391130">
        <w:t xml:space="preserve">I am going to add more additional classes in </w:t>
      </w:r>
      <w:proofErr w:type="spellStart"/>
      <w:r w:rsidR="00391130">
        <w:t>Button.jsx</w:t>
      </w:r>
      <w:proofErr w:type="spellEnd"/>
      <w:r w:rsidR="00391130">
        <w:t xml:space="preserve"> file. I have add</w:t>
      </w:r>
      <w:r w:rsidR="008873F6">
        <w:t>ed</w:t>
      </w:r>
      <w:r w:rsidR="00391130">
        <w:t xml:space="preserve"> this: </w:t>
      </w:r>
    </w:p>
    <w:p w14:paraId="59663EAC" w14:textId="24DF5974" w:rsidR="00391130" w:rsidRDefault="00391130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777A21" wp14:editId="5358EFB4">
                <wp:simplePos x="0" y="0"/>
                <wp:positionH relativeFrom="column">
                  <wp:posOffset>-8313</wp:posOffset>
                </wp:positionH>
                <wp:positionV relativeFrom="paragraph">
                  <wp:posOffset>61132</wp:posOffset>
                </wp:positionV>
                <wp:extent cx="6151418" cy="989215"/>
                <wp:effectExtent l="0" t="0" r="8255" b="146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418" cy="989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0A254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realtive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inline-flex items-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</w:p>
                          <w:p w14:paraId="24C0688D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-n-8"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</w:p>
                          <w:p w14:paraId="59BC9AA8" w14:textId="77777777" w:rsidR="00391130" w:rsidRDefault="003911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7A21" id="Text Box 42" o:spid="_x0000_s1053" type="#_x0000_t202" style="position:absolute;margin-left:-.65pt;margin-top:4.8pt;width:484.35pt;height:77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" fillcolor="white [3201]" strokeweight=".5pt">
                <v:textbox>
                  <w:txbxContent>
                    <w:p w14:paraId="60E0A254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realtive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inline-flex items-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</w:p>
                    <w:p w14:paraId="24C0688D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-n-8"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</w:p>
                    <w:p w14:paraId="59BC9AA8" w14:textId="77777777" w:rsidR="00391130" w:rsidRDefault="00391130"/>
                  </w:txbxContent>
                </v:textbox>
              </v:shape>
            </w:pict>
          </mc:Fallback>
        </mc:AlternateContent>
      </w:r>
    </w:p>
    <w:p w14:paraId="66B05B0E" w14:textId="6061A2BC" w:rsidR="00391130" w:rsidRDefault="00391130" w:rsidP="00135AC6">
      <w:pPr>
        <w:pStyle w:val="Content"/>
      </w:pPr>
    </w:p>
    <w:p w14:paraId="26EBA40C" w14:textId="39012CF0" w:rsidR="007249CD" w:rsidRDefault="007249CD" w:rsidP="00135AC6">
      <w:pPr>
        <w:pStyle w:val="Content"/>
      </w:pPr>
    </w:p>
    <w:p w14:paraId="7D25BF16" w14:textId="77777777" w:rsidR="007249CD" w:rsidRDefault="007249CD" w:rsidP="00135AC6">
      <w:pPr>
        <w:pStyle w:val="Content"/>
      </w:pPr>
    </w:p>
    <w:p w14:paraId="31A7B2F4" w14:textId="09890EDD" w:rsidR="007249CD" w:rsidRDefault="007249CD" w:rsidP="00135AC6">
      <w:pPr>
        <w:pStyle w:val="Content"/>
      </w:pPr>
    </w:p>
    <w:p w14:paraId="63C3BE66" w14:textId="05AABEE3" w:rsidR="00783FB4" w:rsidRDefault="00391130" w:rsidP="00135AC6">
      <w:pPr>
        <w:pStyle w:val="Content"/>
      </w:pPr>
      <w:r>
        <w:t xml:space="preserve">And </w:t>
      </w:r>
      <w:r w:rsidR="008873F6">
        <w:t>I</w:t>
      </w:r>
      <w:r>
        <w:t xml:space="preserve"> can see, </w:t>
      </w:r>
      <w:r w:rsidR="008873F6">
        <w:t xml:space="preserve">inside </w:t>
      </w:r>
      <w:proofErr w:type="spellStart"/>
      <w:r w:rsidR="008873F6">
        <w:t>App.jsx</w:t>
      </w:r>
      <w:proofErr w:type="spellEnd"/>
      <w:r w:rsidR="008873F6">
        <w:t xml:space="preserve">, when I </w:t>
      </w:r>
      <w:r w:rsidR="005B2BF8">
        <w:t>change</w:t>
      </w:r>
      <w:r w:rsidR="008873F6">
        <w:t xml:space="preserve"> padding top or margin top value, it just changes the position and rest </w:t>
      </w:r>
      <w:r w:rsidR="005B2BF8">
        <w:t xml:space="preserve">of </w:t>
      </w:r>
      <w:r w:rsidR="008873F6">
        <w:t xml:space="preserve">the effects remain same, </w:t>
      </w:r>
      <w:r w:rsidR="005B2BF8">
        <w:t>which</w:t>
      </w:r>
      <w:r w:rsidR="008873F6">
        <w:t xml:space="preserve"> means I can reuse it in different places preserving its effects. </w:t>
      </w:r>
      <w:r w:rsidR="005B2BF8">
        <w:t xml:space="preserve">That’s why it is better this way. </w:t>
      </w:r>
    </w:p>
    <w:p w14:paraId="5BE58025" w14:textId="2FB3E846" w:rsidR="006072CE" w:rsidRDefault="00783FB4" w:rsidP="00135AC6">
      <w:pPr>
        <w:pStyle w:val="Content"/>
      </w:pPr>
      <w:r>
        <w:t xml:space="preserve">I am going to make it more reusable. </w:t>
      </w:r>
      <w:r w:rsidR="00A4104E">
        <w:t xml:space="preserve">I am going to define const span classes and I will give it relative z-10 and use that class in the button. </w:t>
      </w:r>
      <w:r w:rsidR="006072CE">
        <w:t xml:space="preserve">Now let’s say if I wanted to render a link. </w:t>
      </w:r>
    </w:p>
    <w:p w14:paraId="23E29169" w14:textId="157E77C9" w:rsidR="006072CE" w:rsidRDefault="006072CE" w:rsidP="00135AC6">
      <w:pPr>
        <w:pStyle w:val="Content"/>
      </w:pPr>
      <w:r>
        <w:t xml:space="preserve">For that, I am going to create a new function named as </w:t>
      </w:r>
      <w:proofErr w:type="spellStart"/>
      <w:r>
        <w:t>renderLink</w:t>
      </w:r>
      <w:proofErr w:type="spellEnd"/>
      <w:r>
        <w:t xml:space="preserve"> and I will be having </w:t>
      </w:r>
      <w:proofErr w:type="spellStart"/>
      <w:r>
        <w:t>renderButton</w:t>
      </w:r>
      <w:proofErr w:type="spellEnd"/>
      <w:r>
        <w:t xml:space="preserve"> and </w:t>
      </w:r>
      <w:proofErr w:type="spellStart"/>
      <w:r>
        <w:t>renderLink</w:t>
      </w:r>
      <w:proofErr w:type="spellEnd"/>
      <w:r>
        <w:t xml:space="preserve"> and I can choose whenever I want to use them. If the </w:t>
      </w:r>
      <w:proofErr w:type="spellStart"/>
      <w:r>
        <w:t>href</w:t>
      </w:r>
      <w:proofErr w:type="spellEnd"/>
      <w:r>
        <w:t xml:space="preserve"> property exists then, it shows link else </w:t>
      </w:r>
      <w:proofErr w:type="spellStart"/>
      <w:r>
        <w:t>renderButton</w:t>
      </w:r>
      <w:proofErr w:type="spellEnd"/>
      <w:r>
        <w:t xml:space="preserve">.  </w:t>
      </w:r>
      <w:proofErr w:type="spellStart"/>
      <w:r>
        <w:t>App.jsx</w:t>
      </w:r>
      <w:proofErr w:type="spellEnd"/>
      <w:r>
        <w:t xml:space="preserve"> = </w:t>
      </w:r>
    </w:p>
    <w:p w14:paraId="6CA1F44D" w14:textId="74939B17" w:rsidR="006072CE" w:rsidRDefault="006072CE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B1BE1C" wp14:editId="6B8151DA">
                <wp:simplePos x="0" y="0"/>
                <wp:positionH relativeFrom="column">
                  <wp:posOffset>-4156</wp:posOffset>
                </wp:positionH>
                <wp:positionV relativeFrom="paragraph">
                  <wp:posOffset>170122</wp:posOffset>
                </wp:positionV>
                <wp:extent cx="6442363" cy="3938155"/>
                <wp:effectExtent l="0" t="0" r="9525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363" cy="3938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0C7C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58D14C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063F1D1" w14:textId="77777777" w:rsidR="006072CE" w:rsidRPr="006072CE" w:rsidRDefault="006072CE" w:rsidP="006072CE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5407D46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6612AF8F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5E5F3F1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1CC65A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964904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00FBF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ACF27B2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329FE5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592CF1ED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C49F3D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C1CDB7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A1C6C4C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5F739A6A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70F7C98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CFBCF0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434C2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17CCC4E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4ABBF5" w14:textId="77777777" w:rsidR="006072CE" w:rsidRDefault="006072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BE1C" id="Text Box 7" o:spid="_x0000_s1054" type="#_x0000_t202" style="position:absolute;margin-left:-.35pt;margin-top:13.4pt;width:507.25pt;height:310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" fillcolor="white [3201]" strokeweight=".5pt">
                <v:textbox>
                  <w:txbxContent>
                    <w:p w14:paraId="05D0C7C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58D14C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063F1D1" w14:textId="77777777" w:rsidR="006072CE" w:rsidRPr="006072CE" w:rsidRDefault="006072CE" w:rsidP="006072CE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5407D46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6612AF8F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5E5F3F1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1CC65A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964904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00FBF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ACF27B2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329FE5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592CF1ED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C49F3D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C1CDB7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A1C6C4C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5F739A6A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70F7C98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CFBCF0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434C2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17CCC4E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4ABBF5" w14:textId="77777777" w:rsidR="006072CE" w:rsidRDefault="006072CE"/>
                  </w:txbxContent>
                </v:textbox>
              </v:shape>
            </w:pict>
          </mc:Fallback>
        </mc:AlternateContent>
      </w:r>
    </w:p>
    <w:p w14:paraId="7C878B8B" w14:textId="057C93D1" w:rsidR="006072CE" w:rsidRDefault="006072CE" w:rsidP="00135AC6">
      <w:pPr>
        <w:pStyle w:val="Content"/>
      </w:pPr>
    </w:p>
    <w:p w14:paraId="10C64A86" w14:textId="2225BED6" w:rsidR="006072CE" w:rsidRDefault="006072CE" w:rsidP="00135AC6">
      <w:pPr>
        <w:pStyle w:val="Content"/>
      </w:pPr>
    </w:p>
    <w:p w14:paraId="1D16EE83" w14:textId="77777777" w:rsidR="006072CE" w:rsidRDefault="006072CE" w:rsidP="00135AC6">
      <w:pPr>
        <w:pStyle w:val="Content"/>
      </w:pPr>
    </w:p>
    <w:p w14:paraId="6AE07DF3" w14:textId="414CCFE2" w:rsidR="005B2BF8" w:rsidRDefault="005B2BF8" w:rsidP="00135AC6">
      <w:pPr>
        <w:pStyle w:val="Content"/>
      </w:pPr>
    </w:p>
    <w:p w14:paraId="3ACFEDA3" w14:textId="77777777" w:rsidR="005B2BF8" w:rsidRDefault="005B2BF8" w:rsidP="00135AC6">
      <w:pPr>
        <w:pStyle w:val="Content"/>
      </w:pPr>
    </w:p>
    <w:p w14:paraId="0C05D055" w14:textId="5615FB7C" w:rsidR="008873F6" w:rsidRDefault="008873F6" w:rsidP="00135AC6">
      <w:pPr>
        <w:pStyle w:val="Content"/>
      </w:pPr>
    </w:p>
    <w:p w14:paraId="245D9D23" w14:textId="5B2E0DE8" w:rsidR="008873F6" w:rsidRDefault="008873F6" w:rsidP="00135AC6">
      <w:pPr>
        <w:pStyle w:val="Content"/>
      </w:pPr>
    </w:p>
    <w:p w14:paraId="10D864E9" w14:textId="58A3FA23" w:rsidR="006072CE" w:rsidRDefault="006072CE" w:rsidP="00135AC6">
      <w:pPr>
        <w:pStyle w:val="Content"/>
      </w:pPr>
    </w:p>
    <w:p w14:paraId="25BFF319" w14:textId="4FDDCC84" w:rsidR="006072CE" w:rsidRDefault="006072CE" w:rsidP="00135AC6">
      <w:pPr>
        <w:pStyle w:val="Content"/>
      </w:pPr>
    </w:p>
    <w:p w14:paraId="0AFBB3E8" w14:textId="7531777C" w:rsidR="006072CE" w:rsidRDefault="006072CE" w:rsidP="00135AC6">
      <w:pPr>
        <w:pStyle w:val="Content"/>
      </w:pPr>
    </w:p>
    <w:p w14:paraId="05C1D6B2" w14:textId="78562DDF" w:rsidR="006072CE" w:rsidRDefault="006072CE" w:rsidP="00135AC6">
      <w:pPr>
        <w:pStyle w:val="Content"/>
      </w:pPr>
    </w:p>
    <w:p w14:paraId="1D2AC198" w14:textId="0C51A82F" w:rsidR="006072CE" w:rsidRDefault="006072CE" w:rsidP="00135AC6">
      <w:pPr>
        <w:pStyle w:val="Content"/>
      </w:pPr>
    </w:p>
    <w:p w14:paraId="33ADBCE3" w14:textId="2B341194" w:rsidR="006072CE" w:rsidRDefault="006072CE" w:rsidP="00135AC6">
      <w:pPr>
        <w:pStyle w:val="Content"/>
      </w:pPr>
    </w:p>
    <w:p w14:paraId="07932EB0" w14:textId="3472DA33" w:rsidR="006072CE" w:rsidRDefault="006072CE" w:rsidP="00135AC6">
      <w:pPr>
        <w:pStyle w:val="Content"/>
      </w:pPr>
    </w:p>
    <w:p w14:paraId="35299C36" w14:textId="185A9A9D" w:rsidR="006072CE" w:rsidRDefault="006072CE" w:rsidP="00135AC6">
      <w:pPr>
        <w:pStyle w:val="Content"/>
      </w:pPr>
    </w:p>
    <w:p w14:paraId="66EA2817" w14:textId="1F22A5CB" w:rsidR="006072CE" w:rsidRDefault="006072CE" w:rsidP="00135AC6">
      <w:pPr>
        <w:pStyle w:val="Content"/>
      </w:pPr>
      <w:r>
        <w:lastRenderedPageBreak/>
        <w:t xml:space="preserve">Now if we change it to </w:t>
      </w:r>
      <w:proofErr w:type="spellStart"/>
      <w:r>
        <w:t>href</w:t>
      </w:r>
      <w:proofErr w:type="spellEnd"/>
      <w:r>
        <w:t xml:space="preserve"> then is will show link and if we remove </w:t>
      </w:r>
      <w:proofErr w:type="spellStart"/>
      <w:r>
        <w:t>href</w:t>
      </w:r>
      <w:proofErr w:type="spellEnd"/>
      <w:r>
        <w:t xml:space="preserve"> inside the button then it will act as a normal button. </w:t>
      </w:r>
    </w:p>
    <w:p w14:paraId="0F3F249B" w14:textId="77777777" w:rsidR="009B6FE4" w:rsidRDefault="009B6FE4" w:rsidP="00135AC6">
      <w:pPr>
        <w:pStyle w:val="Content"/>
      </w:pPr>
    </w:p>
    <w:p w14:paraId="6BB87987" w14:textId="0F9D5136" w:rsidR="006072CE" w:rsidRDefault="009B6FE4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C4A5A0" wp14:editId="1CAFA4CC">
                <wp:simplePos x="0" y="0"/>
                <wp:positionH relativeFrom="column">
                  <wp:posOffset>-13970</wp:posOffset>
                </wp:positionH>
                <wp:positionV relativeFrom="paragraph">
                  <wp:posOffset>25804</wp:posOffset>
                </wp:positionV>
                <wp:extent cx="6265718" cy="6473537"/>
                <wp:effectExtent l="0" t="0" r="8255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6473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6EE1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</w:t>
                            </w:r>
                            <w:proofErr w:type="gram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</w:p>
                          <w:p w14:paraId="78488ED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DC2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938991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/*Creating new property classes to define in below button*/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B565B8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realtive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infline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-flex items-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</w:p>
                          <w:p w14:paraId="5B0319A5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-n-8"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   </w:t>
                            </w:r>
                          </w:p>
                          <w:p w14:paraId="20FBBE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</w:p>
                          <w:p w14:paraId="401528D7" w14:textId="77777777" w:rsid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creating span classes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64A1817" w14:textId="4C88B122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'relativez-10'</w:t>
                            </w:r>
                          </w:p>
                          <w:p w14:paraId="538AF283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486625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// creating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to render button with classes and children</w:t>
                            </w:r>
                          </w:p>
                          <w:p w14:paraId="027823F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60770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Using classes property that we made at the top from parent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67C4E6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 Using parent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property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D9F86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A1A650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1A365F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48B57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B1276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// creating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to render</w:t>
                            </w:r>
                          </w:p>
                          <w:p w14:paraId="07407F8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069C00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3F89FC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7416DAA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BCF237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48F79B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F3E6A1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95FD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</w:p>
                          <w:p w14:paraId="535F2A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</w:p>
                          <w:p w14:paraId="04EB77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();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 If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is present then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else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8575CC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A8E38D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27A36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4B4F764" w14:textId="046BC2FB" w:rsidR="009B6FE4" w:rsidRPr="009B6FE4" w:rsidRDefault="009B6FE4" w:rsidP="009B6FE4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br/>
                            </w:r>
                          </w:p>
                          <w:p w14:paraId="3AF194AC" w14:textId="77777777" w:rsidR="009B6FE4" w:rsidRDefault="009B6F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A5A0" id="Text Box 13" o:spid="_x0000_s1055" type="#_x0000_t202" style="position:absolute;margin-left:-1.1pt;margin-top:2.05pt;width:493.35pt;height:509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" fillcolor="white [3201]" strokeweight=".5pt">
                <v:textbox>
                  <w:txbxContent>
                    <w:p w14:paraId="2AE6EE1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</w:t>
                      </w:r>
                      <w:proofErr w:type="gram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</w:p>
                    <w:p w14:paraId="78488ED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DC2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938991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/*Creating new property classes to define in below button*/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B565B8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realtive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infline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-flex items-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</w:p>
                    <w:p w14:paraId="5B0319A5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-n-8"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   </w:t>
                      </w:r>
                    </w:p>
                    <w:p w14:paraId="20FBBE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</w:p>
                    <w:p w14:paraId="401528D7" w14:textId="77777777" w:rsid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creating span classes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64A1817" w14:textId="4C88B122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'relativez-10'</w:t>
                      </w:r>
                    </w:p>
                    <w:p w14:paraId="538AF283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486625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// creating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to render button with classes and children</w:t>
                      </w:r>
                    </w:p>
                    <w:p w14:paraId="027823F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60770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Using classes property that we made at the top from parent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67C4E6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 Using parent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property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D9F86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A1A650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1A365F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48B57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B1276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// creating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to render</w:t>
                      </w:r>
                    </w:p>
                    <w:p w14:paraId="07407F8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069C00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3F89FC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7416DAA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BCF237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48F79B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F3E6A1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95FD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</w:p>
                    <w:p w14:paraId="535F2A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</w:p>
                    <w:p w14:paraId="04EB77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();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 If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is present then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else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8575CC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A8E38D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27A36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4B4F764" w14:textId="046BC2FB" w:rsidR="009B6FE4" w:rsidRPr="009B6FE4" w:rsidRDefault="009B6FE4" w:rsidP="009B6FE4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br/>
                      </w:r>
                    </w:p>
                    <w:p w14:paraId="3AF194AC" w14:textId="77777777" w:rsidR="009B6FE4" w:rsidRDefault="009B6FE4"/>
                  </w:txbxContent>
                </v:textbox>
              </v:shape>
            </w:pict>
          </mc:Fallback>
        </mc:AlternateContent>
      </w:r>
    </w:p>
    <w:p w14:paraId="214148F4" w14:textId="6098854A" w:rsidR="009B6FE4" w:rsidRPr="009B6FE4" w:rsidRDefault="009B6FE4" w:rsidP="009B6FE4"/>
    <w:p w14:paraId="563E611E" w14:textId="322091B1" w:rsidR="009B6FE4" w:rsidRPr="009B6FE4" w:rsidRDefault="009B6FE4" w:rsidP="009B6FE4"/>
    <w:p w14:paraId="26820C51" w14:textId="661F512C" w:rsidR="009B6FE4" w:rsidRPr="009B6FE4" w:rsidRDefault="009B6FE4" w:rsidP="009B6FE4"/>
    <w:p w14:paraId="5A79E557" w14:textId="11602B13" w:rsidR="009B6FE4" w:rsidRPr="009B6FE4" w:rsidRDefault="009B6FE4" w:rsidP="009B6FE4"/>
    <w:p w14:paraId="31614408" w14:textId="7B7BAF5C" w:rsidR="009B6FE4" w:rsidRPr="009B6FE4" w:rsidRDefault="009B6FE4" w:rsidP="009B6FE4"/>
    <w:p w14:paraId="53034F10" w14:textId="40FCEF5B" w:rsidR="009B6FE4" w:rsidRPr="009B6FE4" w:rsidRDefault="009B6FE4" w:rsidP="009B6FE4"/>
    <w:p w14:paraId="42774808" w14:textId="751329CE" w:rsidR="009B6FE4" w:rsidRPr="009B6FE4" w:rsidRDefault="009B6FE4" w:rsidP="009B6FE4"/>
    <w:p w14:paraId="7B37A7F0" w14:textId="213295CE" w:rsidR="009B6FE4" w:rsidRPr="009B6FE4" w:rsidRDefault="009B6FE4" w:rsidP="009B6FE4"/>
    <w:p w14:paraId="2CA9BDCE" w14:textId="06E343A2" w:rsidR="009B6FE4" w:rsidRPr="009B6FE4" w:rsidRDefault="009B6FE4" w:rsidP="009B6FE4"/>
    <w:p w14:paraId="57A64F61" w14:textId="2240188D" w:rsidR="009B6FE4" w:rsidRPr="009B6FE4" w:rsidRDefault="009B6FE4" w:rsidP="009B6FE4"/>
    <w:p w14:paraId="0FFAAAAC" w14:textId="1E724CF9" w:rsidR="009B6FE4" w:rsidRPr="009B6FE4" w:rsidRDefault="009B6FE4" w:rsidP="009B6FE4"/>
    <w:p w14:paraId="21FFA0AF" w14:textId="66C42433" w:rsidR="009B6FE4" w:rsidRPr="009B6FE4" w:rsidRDefault="009B6FE4" w:rsidP="009B6FE4"/>
    <w:p w14:paraId="0DADB570" w14:textId="5C16354B" w:rsidR="009B6FE4" w:rsidRPr="009B6FE4" w:rsidRDefault="009B6FE4" w:rsidP="009B6FE4"/>
    <w:p w14:paraId="5B077382" w14:textId="47E72655" w:rsidR="009B6FE4" w:rsidRPr="009B6FE4" w:rsidRDefault="009B6FE4" w:rsidP="009B6FE4"/>
    <w:p w14:paraId="09B65822" w14:textId="335FCE3E" w:rsidR="009B6FE4" w:rsidRPr="009B6FE4" w:rsidRDefault="009B6FE4" w:rsidP="009B6FE4"/>
    <w:p w14:paraId="7D77FBB5" w14:textId="7F005120" w:rsidR="009B6FE4" w:rsidRPr="009B6FE4" w:rsidRDefault="009B6FE4" w:rsidP="009B6FE4"/>
    <w:p w14:paraId="4A353AED" w14:textId="77226B23" w:rsidR="009B6FE4" w:rsidRPr="009B6FE4" w:rsidRDefault="009B6FE4" w:rsidP="009B6FE4"/>
    <w:p w14:paraId="7E752422" w14:textId="6EF82775" w:rsidR="009B6FE4" w:rsidRPr="009B6FE4" w:rsidRDefault="009B6FE4" w:rsidP="009B6FE4"/>
    <w:p w14:paraId="410E9E21" w14:textId="68D51DBF" w:rsidR="009B6FE4" w:rsidRPr="009B6FE4" w:rsidRDefault="009B6FE4" w:rsidP="009B6FE4"/>
    <w:p w14:paraId="52E30659" w14:textId="6A7755A1" w:rsidR="009B6FE4" w:rsidRPr="009B6FE4" w:rsidRDefault="009B6FE4" w:rsidP="009B6FE4"/>
    <w:p w14:paraId="7F1CDE65" w14:textId="118CD1E3" w:rsidR="009B6FE4" w:rsidRPr="009B6FE4" w:rsidRDefault="009B6FE4" w:rsidP="009B6FE4"/>
    <w:p w14:paraId="625CBB6B" w14:textId="1A8EDC6D" w:rsidR="009B6FE4" w:rsidRPr="009B6FE4" w:rsidRDefault="009B6FE4" w:rsidP="009B6FE4"/>
    <w:p w14:paraId="75AB124B" w14:textId="3EE9B923" w:rsidR="009B6FE4" w:rsidRPr="009B6FE4" w:rsidRDefault="009B6FE4" w:rsidP="009B6FE4"/>
    <w:p w14:paraId="27705127" w14:textId="1AE60C0D" w:rsidR="009B6FE4" w:rsidRPr="009B6FE4" w:rsidRDefault="009B6FE4" w:rsidP="009B6FE4"/>
    <w:p w14:paraId="0669221F" w14:textId="0A4EB91C" w:rsidR="009B6FE4" w:rsidRPr="009B6FE4" w:rsidRDefault="009B6FE4" w:rsidP="009B6FE4"/>
    <w:p w14:paraId="09202358" w14:textId="30F894FA" w:rsidR="009B6FE4" w:rsidRDefault="009B6FE4" w:rsidP="009B6FE4">
      <w:pPr>
        <w:rPr>
          <w:b w:val="0"/>
        </w:rPr>
      </w:pPr>
    </w:p>
    <w:p w14:paraId="4B780287" w14:textId="47DE0D4F" w:rsidR="009B6FE4" w:rsidRDefault="0098302E" w:rsidP="009B6FE4">
      <w:pPr>
        <w:rPr>
          <w:b w:val="0"/>
          <w:bCs/>
        </w:rPr>
      </w:pPr>
      <w:r>
        <w:rPr>
          <w:b w:val="0"/>
          <w:bCs/>
        </w:rPr>
        <w:t xml:space="preserve">By this way, I can also expand this component later in the future to make it more dynamic.  Now I am going to go inside the components folder and create new file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</w:t>
      </w:r>
    </w:p>
    <w:p w14:paraId="028F2970" w14:textId="3EC6F2D5" w:rsidR="004E4861" w:rsidRDefault="004E4861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Now inside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, I wrote </w:t>
      </w:r>
      <w:proofErr w:type="spellStart"/>
      <w:r>
        <w:rPr>
          <w:b w:val="0"/>
          <w:bCs/>
        </w:rPr>
        <w:t>rafce</w:t>
      </w:r>
      <w:proofErr w:type="spellEnd"/>
      <w:r>
        <w:rPr>
          <w:b w:val="0"/>
          <w:bCs/>
        </w:rPr>
        <w:t xml:space="preserve"> and it automatically add </w:t>
      </w:r>
      <w:proofErr w:type="spellStart"/>
      <w:r>
        <w:rPr>
          <w:b w:val="0"/>
          <w:bCs/>
        </w:rPr>
        <w:t>reactArrowFunctionExportComponent</w:t>
      </w:r>
      <w:proofErr w:type="spellEnd"/>
      <w:r>
        <w:rPr>
          <w:b w:val="0"/>
          <w:bCs/>
        </w:rPr>
        <w:t xml:space="preserve">. I am going to import react because I don’t need it. And, inside </w:t>
      </w:r>
      <w:proofErr w:type="spellStart"/>
      <w:r>
        <w:rPr>
          <w:b w:val="0"/>
          <w:bCs/>
        </w:rPr>
        <w:t>App.jsx</w:t>
      </w:r>
      <w:proofErr w:type="spellEnd"/>
      <w:r>
        <w:rPr>
          <w:b w:val="0"/>
          <w:bCs/>
        </w:rPr>
        <w:t xml:space="preserve">, I am going to remove the button and add Header because I am going to render header to learn to make reusable header component. I have also removed the h1 element. I have left the padding top there because the header is fixed, and I don’t want to overlap with the content. And the top, I will show the nav bar. Now, I will head over to the heard and start creating. </w:t>
      </w:r>
      <w:proofErr w:type="spellStart"/>
      <w:r>
        <w:rPr>
          <w:b w:val="0"/>
          <w:bCs/>
        </w:rPr>
        <w:t>App.jsx</w:t>
      </w:r>
      <w:proofErr w:type="spellEnd"/>
      <w:r>
        <w:rPr>
          <w:b w:val="0"/>
          <w:bCs/>
        </w:rPr>
        <w:t xml:space="preserve"> = </w:t>
      </w:r>
    </w:p>
    <w:p w14:paraId="715EAE3E" w14:textId="79BD1756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3534ED" wp14:editId="26327AEA">
                <wp:simplePos x="0" y="0"/>
                <wp:positionH relativeFrom="column">
                  <wp:posOffset>-14547</wp:posOffset>
                </wp:positionH>
                <wp:positionV relativeFrom="paragraph">
                  <wp:posOffset>78336</wp:posOffset>
                </wp:positionV>
                <wp:extent cx="6224154" cy="3210791"/>
                <wp:effectExtent l="0" t="0" r="12065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154" cy="3210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1B5E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4AD0FE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E46E8DA" w14:textId="77777777" w:rsidR="004E4861" w:rsidRPr="004E4861" w:rsidRDefault="004E4861" w:rsidP="004E4861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15FE34B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569F5D8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AD4077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32F5C7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FAFAD9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Importing Header component from components folder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9764AE6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A241AF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62B658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79E29FD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61A028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EE084C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653CBC4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7BD24D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B1ABA14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34ED" id="Text Box 14" o:spid="_x0000_s1056" type="#_x0000_t202" style="position:absolute;margin-left:-1.15pt;margin-top:6.15pt;width:490.1pt;height:252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" fillcolor="white [3201]" strokeweight=".5pt">
                <v:textbox>
                  <w:txbxContent>
                    <w:p w14:paraId="4801B5E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4AD0FE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E46E8DA" w14:textId="77777777" w:rsidR="004E4861" w:rsidRPr="004E4861" w:rsidRDefault="004E4861" w:rsidP="004E4861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15FE34B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569F5D8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AD4077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32F5C7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FAFAD9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Importing Header component from components folder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9764AE6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A241AF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62B658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79E29FD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61A028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EE084C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653CBC4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7BD24D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B1ABA14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329228A2" w14:textId="77777777" w:rsidR="004E4861" w:rsidRDefault="004E4861" w:rsidP="009B6FE4">
      <w:pPr>
        <w:rPr>
          <w:b w:val="0"/>
          <w:bCs/>
        </w:rPr>
      </w:pPr>
    </w:p>
    <w:p w14:paraId="6F72A3BC" w14:textId="77777777" w:rsidR="004E4861" w:rsidRDefault="004E4861" w:rsidP="009B6FE4">
      <w:pPr>
        <w:rPr>
          <w:b w:val="0"/>
          <w:bCs/>
        </w:rPr>
      </w:pPr>
    </w:p>
    <w:p w14:paraId="77144E68" w14:textId="09FF5450" w:rsidR="004E4861" w:rsidRDefault="004E4861" w:rsidP="009B6FE4">
      <w:pPr>
        <w:rPr>
          <w:b w:val="0"/>
          <w:bCs/>
        </w:rPr>
      </w:pPr>
    </w:p>
    <w:p w14:paraId="235239A3" w14:textId="79A219C7" w:rsidR="004E4861" w:rsidRDefault="004E4861" w:rsidP="009B6FE4">
      <w:pPr>
        <w:rPr>
          <w:b w:val="0"/>
          <w:bCs/>
        </w:rPr>
      </w:pPr>
    </w:p>
    <w:p w14:paraId="5AC3DF07" w14:textId="274FF393" w:rsidR="004E4861" w:rsidRDefault="004E4861" w:rsidP="009B6FE4">
      <w:pPr>
        <w:rPr>
          <w:b w:val="0"/>
          <w:bCs/>
        </w:rPr>
      </w:pPr>
    </w:p>
    <w:p w14:paraId="414014AF" w14:textId="526665F3" w:rsidR="004E4861" w:rsidRDefault="004E4861" w:rsidP="009B6FE4">
      <w:pPr>
        <w:rPr>
          <w:b w:val="0"/>
          <w:bCs/>
        </w:rPr>
      </w:pPr>
    </w:p>
    <w:p w14:paraId="3D61F617" w14:textId="722AAFE3" w:rsidR="004E4861" w:rsidRDefault="004E4861" w:rsidP="009B6FE4">
      <w:pPr>
        <w:rPr>
          <w:b w:val="0"/>
          <w:bCs/>
        </w:rPr>
      </w:pPr>
    </w:p>
    <w:p w14:paraId="6AAA8801" w14:textId="2B3087F9" w:rsidR="004E4861" w:rsidRDefault="004E4861" w:rsidP="009B6FE4">
      <w:pPr>
        <w:rPr>
          <w:b w:val="0"/>
          <w:bCs/>
        </w:rPr>
      </w:pPr>
    </w:p>
    <w:p w14:paraId="7FDD2DBA" w14:textId="63302357" w:rsidR="004E4861" w:rsidRDefault="004E4861" w:rsidP="009B6FE4">
      <w:pPr>
        <w:rPr>
          <w:b w:val="0"/>
          <w:bCs/>
        </w:rPr>
      </w:pPr>
    </w:p>
    <w:p w14:paraId="48C8BAAA" w14:textId="57ADE17A" w:rsidR="004E4861" w:rsidRDefault="004E4861" w:rsidP="009B6FE4">
      <w:pPr>
        <w:rPr>
          <w:b w:val="0"/>
          <w:bCs/>
        </w:rPr>
      </w:pPr>
    </w:p>
    <w:p w14:paraId="44AFD75E" w14:textId="28E60705" w:rsidR="004E4861" w:rsidRDefault="004E4861" w:rsidP="009B6FE4">
      <w:pPr>
        <w:rPr>
          <w:b w:val="0"/>
          <w:bCs/>
        </w:rPr>
      </w:pPr>
    </w:p>
    <w:p w14:paraId="1BA80470" w14:textId="17BF0A51" w:rsidR="004E4861" w:rsidRDefault="004E4861" w:rsidP="009B6FE4">
      <w:pPr>
        <w:rPr>
          <w:b w:val="0"/>
          <w:bCs/>
        </w:rPr>
      </w:pPr>
    </w:p>
    <w:p w14:paraId="16FB7FCC" w14:textId="49627BB1" w:rsidR="004E4861" w:rsidRDefault="004E4861" w:rsidP="009B6FE4">
      <w:pPr>
        <w:rPr>
          <w:b w:val="0"/>
          <w:bCs/>
        </w:rPr>
      </w:pPr>
    </w:p>
    <w:p w14:paraId="6230132F" w14:textId="0757E866" w:rsidR="004E4861" w:rsidRDefault="004E4861" w:rsidP="009B6FE4">
      <w:pPr>
        <w:rPr>
          <w:b w:val="0"/>
          <w:bCs/>
        </w:rPr>
      </w:pP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= </w:t>
      </w:r>
    </w:p>
    <w:p w14:paraId="527B4A73" w14:textId="302C6FF5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CFCC64" wp14:editId="5F20AD27">
                <wp:simplePos x="0" y="0"/>
                <wp:positionH relativeFrom="column">
                  <wp:posOffset>-14547</wp:posOffset>
                </wp:positionH>
                <wp:positionV relativeFrom="paragraph">
                  <wp:posOffset>241358</wp:posOffset>
                </wp:positionV>
                <wp:extent cx="6223635" cy="1911927"/>
                <wp:effectExtent l="0" t="0" r="1206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635" cy="1911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F0FE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BB3082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4E4CD98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</w:p>
                          <w:p w14:paraId="7542A2C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186C959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8B3E3A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830512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0A74CA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3518B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</w:p>
                          <w:p w14:paraId="6902AB4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5F75F5B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CC64" id="Text Box 16" o:spid="_x0000_s1057" type="#_x0000_t202" style="position:absolute;margin-left:-1.15pt;margin-top:19pt;width:490.05pt;height:150.5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" fillcolor="white [3201]" strokeweight=".5pt">
                <v:textbox>
                  <w:txbxContent>
                    <w:p w14:paraId="3D1F0FE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BB3082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4E4CD98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</w:p>
                    <w:p w14:paraId="7542A2C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186C959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8B3E3A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830512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0A74CA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3518B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</w:p>
                    <w:p w14:paraId="6902AB4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5F75F5B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6B687104" w14:textId="039F998C" w:rsidR="004E4861" w:rsidRDefault="004E4861" w:rsidP="009B6FE4">
      <w:pPr>
        <w:rPr>
          <w:b w:val="0"/>
          <w:bCs/>
        </w:rPr>
      </w:pPr>
    </w:p>
    <w:p w14:paraId="1CD24450" w14:textId="49936A3C" w:rsidR="004E4861" w:rsidRDefault="004E4861" w:rsidP="009B6FE4">
      <w:pPr>
        <w:rPr>
          <w:b w:val="0"/>
          <w:bCs/>
        </w:rPr>
      </w:pPr>
    </w:p>
    <w:p w14:paraId="375F49FA" w14:textId="5DA5CEEA" w:rsidR="004E4861" w:rsidRDefault="004E4861" w:rsidP="009B6FE4">
      <w:pPr>
        <w:rPr>
          <w:b w:val="0"/>
          <w:bCs/>
        </w:rPr>
      </w:pPr>
    </w:p>
    <w:p w14:paraId="3CFFD1B5" w14:textId="3D1CD968" w:rsidR="004E4861" w:rsidRDefault="004E4861" w:rsidP="009B6FE4">
      <w:pPr>
        <w:rPr>
          <w:b w:val="0"/>
          <w:bCs/>
        </w:rPr>
      </w:pPr>
    </w:p>
    <w:p w14:paraId="16CD3DA8" w14:textId="5AC30576" w:rsidR="004E4861" w:rsidRDefault="004E4861" w:rsidP="009B6FE4">
      <w:pPr>
        <w:rPr>
          <w:b w:val="0"/>
          <w:bCs/>
        </w:rPr>
      </w:pPr>
    </w:p>
    <w:p w14:paraId="06B558E3" w14:textId="761FA7D8" w:rsidR="004E4861" w:rsidRDefault="004E4861" w:rsidP="009B6FE4">
      <w:pPr>
        <w:rPr>
          <w:b w:val="0"/>
          <w:bCs/>
        </w:rPr>
      </w:pPr>
    </w:p>
    <w:p w14:paraId="37771031" w14:textId="6DB4F20D" w:rsidR="004E4861" w:rsidRDefault="004E4861" w:rsidP="009B6FE4">
      <w:pPr>
        <w:rPr>
          <w:b w:val="0"/>
          <w:bCs/>
        </w:rPr>
      </w:pPr>
    </w:p>
    <w:p w14:paraId="51B6DD26" w14:textId="6F4EE187" w:rsidR="004E4861" w:rsidRDefault="004E4861" w:rsidP="009B6FE4">
      <w:pPr>
        <w:rPr>
          <w:b w:val="0"/>
          <w:bCs/>
        </w:rPr>
      </w:pPr>
    </w:p>
    <w:p w14:paraId="402EF95F" w14:textId="652178C4" w:rsidR="004E4861" w:rsidRDefault="004E4861" w:rsidP="009B6FE4">
      <w:pPr>
        <w:rPr>
          <w:b w:val="0"/>
          <w:bCs/>
        </w:rPr>
      </w:pPr>
    </w:p>
    <w:p w14:paraId="5022ED70" w14:textId="66FBD3A7" w:rsidR="004E4861" w:rsidRDefault="004E4861" w:rsidP="009B6FE4">
      <w:pPr>
        <w:rPr>
          <w:b w:val="0"/>
          <w:bCs/>
        </w:rPr>
      </w:pPr>
    </w:p>
    <w:p w14:paraId="65F39212" w14:textId="0A9BCF07" w:rsidR="004E4861" w:rsidRDefault="008D7622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I am going to start with the structure by returning a div element with a </w:t>
      </w:r>
      <w:proofErr w:type="spellStart"/>
      <w:r>
        <w:rPr>
          <w:b w:val="0"/>
          <w:bCs/>
        </w:rPr>
        <w:t>classname</w:t>
      </w:r>
      <w:proofErr w:type="spellEnd"/>
      <w:r>
        <w:rPr>
          <w:b w:val="0"/>
          <w:bCs/>
        </w:rPr>
        <w:t xml:space="preserve"> inside. I have added a padding to the top of the page with anchor tag which will render the image. </w:t>
      </w:r>
    </w:p>
    <w:p w14:paraId="1662072D" w14:textId="0BCC7971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Now what I did is, I have used AI Assistance help for me to generate new tailwind.config.js,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and index.css file using a prompt: [this is my current tailwind.config.js = [],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and index.css = [], Now </w:t>
      </w:r>
      <w:proofErr w:type="gramStart"/>
      <w:r>
        <w:rPr>
          <w:b w:val="0"/>
          <w:bCs/>
        </w:rPr>
        <w:t>give</w:t>
      </w:r>
      <w:proofErr w:type="gramEnd"/>
      <w:r w:rsidRPr="008D7622">
        <w:rPr>
          <w:b w:val="0"/>
        </w:rPr>
        <w:t xml:space="preserve"> me professional one for</w:t>
      </w:r>
      <w:r>
        <w:rPr>
          <w:b w:val="0"/>
        </w:rPr>
        <w:t xml:space="preserve"> Handyman and Landscaping single page website]. Now after that, I was able to generate the header: </w:t>
      </w:r>
    </w:p>
    <w:p w14:paraId="353E7952" w14:textId="3E5B8A44" w:rsidR="008D7622" w:rsidRDefault="008D7622" w:rsidP="009B6FE4">
      <w:pPr>
        <w:rPr>
          <w:b w:val="0"/>
          <w:bCs/>
        </w:rPr>
      </w:pPr>
    </w:p>
    <w:p w14:paraId="58D41E9B" w14:textId="34554F6E" w:rsidR="008D7622" w:rsidRDefault="008D7622" w:rsidP="009B6FE4">
      <w:pPr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61ACA917" wp14:editId="3FB10C1F">
            <wp:extent cx="6309360" cy="1365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E29" w14:textId="51274482" w:rsidR="008D7622" w:rsidRDefault="008D7622" w:rsidP="009B6FE4">
      <w:pPr>
        <w:rPr>
          <w:b w:val="0"/>
          <w:bCs/>
        </w:rPr>
      </w:pPr>
    </w:p>
    <w:p w14:paraId="6A7C125B" w14:textId="0CD5CA1E" w:rsidR="008D7622" w:rsidRDefault="008D7622" w:rsidP="009B6FE4">
      <w:pPr>
        <w:rPr>
          <w:b w:val="0"/>
          <w:bCs/>
        </w:rPr>
      </w:pPr>
      <w:r>
        <w:rPr>
          <w:b w:val="0"/>
          <w:bCs/>
        </w:rPr>
        <w:t xml:space="preserve">Now, I am going to replace </w:t>
      </w:r>
      <w:proofErr w:type="spellStart"/>
      <w:r>
        <w:rPr>
          <w:b w:val="0"/>
          <w:bCs/>
        </w:rPr>
        <w:t>Choden</w:t>
      </w:r>
      <w:proofErr w:type="spellEnd"/>
      <w:r>
        <w:rPr>
          <w:b w:val="0"/>
          <w:bCs/>
        </w:rPr>
        <w:t xml:space="preserve"> Landscaping with logo later. </w:t>
      </w:r>
    </w:p>
    <w:p w14:paraId="6C5D53CC" w14:textId="5364A8F0" w:rsidR="008D7622" w:rsidRDefault="008D7622" w:rsidP="009B6FE4">
      <w:pPr>
        <w:rPr>
          <w:b w:val="0"/>
          <w:bCs/>
        </w:rPr>
      </w:pPr>
    </w:p>
    <w:p w14:paraId="57B1F01A" w14:textId="170F982A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I have also created a new folder inside </w:t>
      </w:r>
      <w:proofErr w:type="spellStart"/>
      <w:r>
        <w:rPr>
          <w:b w:val="0"/>
          <w:bCs/>
        </w:rPr>
        <w:t>src</w:t>
      </w:r>
      <w:proofErr w:type="spellEnd"/>
      <w:r>
        <w:rPr>
          <w:b w:val="0"/>
          <w:bCs/>
        </w:rPr>
        <w:t xml:space="preserve"> folder called constants folder. Now based on my </w:t>
      </w:r>
      <w:r w:rsidRPr="008D7622">
        <w:rPr>
          <w:b w:val="0"/>
          <w:bCs/>
        </w:rPr>
        <w:t>simple, professional, single-page landscaping and handyman website</w:t>
      </w:r>
      <w:r w:rsidRPr="008D7622">
        <w:rPr>
          <w:b w:val="0"/>
        </w:rPr>
        <w:t xml:space="preserve">), here's a cleaner and more maintainable structure for </w:t>
      </w:r>
      <w:r>
        <w:rPr>
          <w:b w:val="0"/>
        </w:rPr>
        <w:t>my</w:t>
      </w:r>
      <w:r w:rsidRPr="008D7622">
        <w:rPr>
          <w:b w:val="0"/>
        </w:rPr>
        <w:t xml:space="preserve"> project</w:t>
      </w:r>
      <w:r>
        <w:rPr>
          <w:b w:val="0"/>
        </w:rPr>
        <w:t xml:space="preserve"> which is created using AI assistance. After creating revised project structure, the nav bar did not showed up in the browser. There was an issue inside </w:t>
      </w:r>
      <w:proofErr w:type="spellStart"/>
      <w:r>
        <w:rPr>
          <w:b w:val="0"/>
        </w:rPr>
        <w:t>Button.jsx</w:t>
      </w:r>
      <w:proofErr w:type="spellEnd"/>
      <w:r>
        <w:rPr>
          <w:b w:val="0"/>
        </w:rPr>
        <w:t xml:space="preserve"> Previously I was calling like this: </w:t>
      </w:r>
    </w:p>
    <w:p w14:paraId="4C4D5215" w14:textId="4D52CCC4" w:rsidR="008D7622" w:rsidRDefault="008D7622" w:rsidP="009B6FE4">
      <w:pPr>
        <w:rPr>
          <w:b w:val="0"/>
        </w:rPr>
      </w:pPr>
    </w:p>
    <w:p w14:paraId="7C864C92" w14:textId="4536B3F1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A1F5C6" wp14:editId="4CA9C8C4">
                <wp:simplePos x="0" y="0"/>
                <wp:positionH relativeFrom="column">
                  <wp:posOffset>68580</wp:posOffset>
                </wp:positionH>
                <wp:positionV relativeFrom="paragraph">
                  <wp:posOffset>12238</wp:posOffset>
                </wp:positionV>
                <wp:extent cx="2348345" cy="457200"/>
                <wp:effectExtent l="0" t="0" r="1397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3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94C3D" w14:textId="2887F44D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{</w:t>
                            </w:r>
                            <w:proofErr w:type="spellStart"/>
                            <w:r w:rsidRPr="008D7622">
                              <w:t>ButtonSvg</w:t>
                            </w:r>
                            <w:proofErr w:type="spellEnd"/>
                            <w:r w:rsidRPr="008D7622">
                              <w:t xml:space="preserve">(white)} //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1F5C6" id="Text Box 44" o:spid="_x0000_s1058" type="#_x0000_t202" style="position:absolute;margin-left:5.4pt;margin-top:.95pt;width:184.9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" fillcolor="white [3201]" strokeweight=".5pt">
                <v:textbox>
                  <w:txbxContent>
                    <w:p w14:paraId="1F394C3D" w14:textId="2887F44D" w:rsidR="008D7622" w:rsidRDefault="008D7622" w:rsidP="008D7622">
                      <w:pPr>
                        <w:pStyle w:val="Content"/>
                      </w:pPr>
                      <w:r w:rsidRPr="008D7622">
                        <w:t>{</w:t>
                      </w:r>
                      <w:proofErr w:type="spellStart"/>
                      <w:r w:rsidRPr="008D7622">
                        <w:t>ButtonSvg</w:t>
                      </w:r>
                      <w:proofErr w:type="spellEnd"/>
                      <w:r w:rsidRPr="008D7622">
                        <w:t xml:space="preserve">(white)} // </w:t>
                      </w:r>
                    </w:p>
                  </w:txbxContent>
                </v:textbox>
              </v:shape>
            </w:pict>
          </mc:Fallback>
        </mc:AlternateContent>
      </w:r>
    </w:p>
    <w:p w14:paraId="51E4AE75" w14:textId="4D059ABD" w:rsidR="008D7622" w:rsidRDefault="008D7622" w:rsidP="009B6FE4">
      <w:pPr>
        <w:rPr>
          <w:b w:val="0"/>
        </w:rPr>
      </w:pPr>
    </w:p>
    <w:p w14:paraId="6B0E3580" w14:textId="02B3F36F" w:rsidR="008D7622" w:rsidRDefault="008D7622" w:rsidP="009B6FE4">
      <w:pPr>
        <w:rPr>
          <w:b w:val="0"/>
        </w:rPr>
      </w:pPr>
    </w:p>
    <w:p w14:paraId="4C8EAB69" w14:textId="2038B85B" w:rsidR="008D7622" w:rsidRDefault="008D7622" w:rsidP="009B6FE4">
      <w:pPr>
        <w:rPr>
          <w:b w:val="0"/>
        </w:rPr>
      </w:pPr>
      <w:r>
        <w:rPr>
          <w:b w:val="0"/>
        </w:rPr>
        <w:t xml:space="preserve">This is wrong, so I did this: </w:t>
      </w:r>
    </w:p>
    <w:p w14:paraId="3B0532A8" w14:textId="3F76B0D7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6B05B1" wp14:editId="7EF4708B">
                <wp:simplePos x="0" y="0"/>
                <wp:positionH relativeFrom="column">
                  <wp:posOffset>68580</wp:posOffset>
                </wp:positionH>
                <wp:positionV relativeFrom="paragraph">
                  <wp:posOffset>219364</wp:posOffset>
                </wp:positionV>
                <wp:extent cx="2431473" cy="529936"/>
                <wp:effectExtent l="0" t="0" r="6985" b="165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73" cy="529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6FF8A" w14:textId="5239E308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&lt;</w:t>
                            </w:r>
                            <w:proofErr w:type="spellStart"/>
                            <w:r w:rsidRPr="008D7622">
                              <w:t>ButtonSvg</w:t>
                            </w:r>
                            <w:proofErr w:type="spellEnd"/>
                            <w:r w:rsidRPr="008D7622">
                              <w:t xml:space="preserve"> white={white}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B05B1" id="Text Box 45" o:spid="_x0000_s1059" type="#_x0000_t202" style="position:absolute;margin-left:5.4pt;margin-top:17.25pt;width:191.45pt;height:4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" fillcolor="white [3201]" strokeweight=".5pt">
                <v:textbox>
                  <w:txbxContent>
                    <w:p w14:paraId="6C26FF8A" w14:textId="5239E308" w:rsidR="008D7622" w:rsidRDefault="008D7622" w:rsidP="008D7622">
                      <w:pPr>
                        <w:pStyle w:val="Content"/>
                      </w:pPr>
                      <w:r w:rsidRPr="008D7622">
                        <w:t>&lt;</w:t>
                      </w:r>
                      <w:proofErr w:type="spellStart"/>
                      <w:r w:rsidRPr="008D7622">
                        <w:t>ButtonSvg</w:t>
                      </w:r>
                      <w:proofErr w:type="spellEnd"/>
                      <w:r w:rsidRPr="008D7622">
                        <w:t xml:space="preserve"> white={white} /&gt;</w:t>
                      </w:r>
                    </w:p>
                  </w:txbxContent>
                </v:textbox>
              </v:shape>
            </w:pict>
          </mc:Fallback>
        </mc:AlternateContent>
      </w:r>
    </w:p>
    <w:p w14:paraId="1698FB6E" w14:textId="11C781CD" w:rsidR="008D7622" w:rsidRDefault="008D7622" w:rsidP="009B6FE4">
      <w:pPr>
        <w:rPr>
          <w:b w:val="0"/>
        </w:rPr>
      </w:pPr>
    </w:p>
    <w:p w14:paraId="2DCB4B6C" w14:textId="6B193FAE" w:rsidR="008D7622" w:rsidRDefault="008D7622" w:rsidP="009B6FE4">
      <w:pPr>
        <w:rPr>
          <w:b w:val="0"/>
        </w:rPr>
      </w:pPr>
    </w:p>
    <w:p w14:paraId="42ACE10F" w14:textId="7D42D72F" w:rsidR="008D7622" w:rsidRDefault="008D7622" w:rsidP="009B6FE4">
      <w:pPr>
        <w:rPr>
          <w:b w:val="0"/>
        </w:rPr>
      </w:pPr>
    </w:p>
    <w:p w14:paraId="08462502" w14:textId="7295EC9A" w:rsidR="008D7622" w:rsidRDefault="008D7622" w:rsidP="009B6FE4">
      <w:pPr>
        <w:rPr>
          <w:b w:val="0"/>
        </w:rPr>
      </w:pPr>
      <w:r>
        <w:rPr>
          <w:b w:val="0"/>
        </w:rPr>
        <w:t xml:space="preserve">Now check below my project structure and revised </w:t>
      </w:r>
      <w:proofErr w:type="spellStart"/>
      <w:r>
        <w:rPr>
          <w:b w:val="0"/>
        </w:rPr>
        <w:t>Button.jsx</w:t>
      </w:r>
      <w:proofErr w:type="spellEnd"/>
      <w:r>
        <w:rPr>
          <w:b w:val="0"/>
        </w:rPr>
        <w:t xml:space="preserve"> </w:t>
      </w:r>
    </w:p>
    <w:p w14:paraId="43095DD6" w14:textId="5961AC1D" w:rsidR="008D7622" w:rsidRDefault="008D7622" w:rsidP="009B6FE4">
      <w:pPr>
        <w:rPr>
          <w:b w:val="0"/>
        </w:rPr>
      </w:pPr>
    </w:p>
    <w:p w14:paraId="1314B86B" w14:textId="41B6F1B5" w:rsidR="008D7622" w:rsidRDefault="00B810D8" w:rsidP="009B6FE4">
      <w:pPr>
        <w:rPr>
          <w:b w:val="0"/>
        </w:rPr>
      </w:pPr>
      <w:r>
        <w:rPr>
          <w:b w:val="0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56E959" wp14:editId="71DC07E2">
                <wp:simplePos x="0" y="0"/>
                <wp:positionH relativeFrom="column">
                  <wp:posOffset>6235</wp:posOffset>
                </wp:positionH>
                <wp:positionV relativeFrom="paragraph">
                  <wp:posOffset>246438</wp:posOffset>
                </wp:positionV>
                <wp:extent cx="6504305" cy="8156863"/>
                <wp:effectExtent l="0" t="0" r="10795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4305" cy="8156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E4DFB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A525F9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.git</w:t>
                            </w:r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        # Git version control (hidden)</w:t>
                            </w:r>
                          </w:p>
                          <w:p w14:paraId="752AE42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vscode</w:t>
                            </w:r>
                            <w:proofErr w:type="spellEnd"/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/                    #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VSCode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settings (hidden)</w:t>
                            </w:r>
                          </w:p>
                          <w:p w14:paraId="098059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node_modules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# Installed packages (auto-generated)</w:t>
                            </w:r>
                          </w:p>
                          <w:p w14:paraId="1BF77F7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public/                     # Static files (favicon, etc.)</w:t>
                            </w:r>
                          </w:p>
                          <w:p w14:paraId="00E1AF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</w:p>
                          <w:p w14:paraId="6D17A9D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        # Source code</w:t>
                            </w:r>
                          </w:p>
                          <w:p w14:paraId="3FDB176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assets/                 # Images, fonts, SVGs</w:t>
                            </w:r>
                          </w:p>
                          <w:p w14:paraId="531E040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images/             # JPG/PNG/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WebP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</w:t>
                            </w:r>
                          </w:p>
                          <w:p w14:paraId="418CE45F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svg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# SVG assets</w:t>
                            </w:r>
                          </w:p>
                          <w:p w14:paraId="5521DEF6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</w:p>
                          <w:p w14:paraId="0F73640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58D1202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Button.jsx</w:t>
                            </w:r>
                            <w:proofErr w:type="spellEnd"/>
                          </w:p>
                          <w:p w14:paraId="69CB8089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Header.jsx</w:t>
                            </w:r>
                            <w:proofErr w:type="spellEnd"/>
                          </w:p>
                          <w:p w14:paraId="3F0EF816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svg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# SVG React components (if needed as JSX)</w:t>
                            </w:r>
                          </w:p>
                          <w:p w14:paraId="3C50488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ButtonGradient.jsx</w:t>
                            </w:r>
                            <w:proofErr w:type="spellEnd"/>
                          </w:p>
                          <w:p w14:paraId="6EFBF38E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ButtonSvg.jsx</w:t>
                            </w:r>
                            <w:proofErr w:type="spellEnd"/>
                          </w:p>
                          <w:p w14:paraId="52BB807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constants/              # Static data (e.g., links, content)</w:t>
                            </w:r>
                          </w:p>
                          <w:p w14:paraId="7E3CA5C1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styles/                 # Custom CSS/Tailwind overrides</w:t>
                            </w:r>
                          </w:p>
                          <w:p w14:paraId="77AFCA5B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2DF2FEF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App.jsx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          # Root component</w:t>
                            </w:r>
                          </w:p>
                          <w:p w14:paraId="5E2C37F3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main.jsx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         # Entry point for React + Vite</w:t>
                            </w:r>
                          </w:p>
                          <w:p w14:paraId="616B46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gitignore</w:t>
                            </w:r>
                            <w:proofErr w:type="spellEnd"/>
                            <w:proofErr w:type="gramEnd"/>
                          </w:p>
                          <w:p w14:paraId="6B7DC6C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eslint.config.js</w:t>
                            </w:r>
                          </w:p>
                          <w:p w14:paraId="533F349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index.html                  # Entry HTML (Vite uses this)</w:t>
                            </w:r>
                          </w:p>
                          <w:p w14:paraId="3AD1EB43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package.json</w:t>
                            </w:r>
                            <w:proofErr w:type="spellEnd"/>
                            <w:proofErr w:type="gramEnd"/>
                          </w:p>
                          <w:p w14:paraId="223B31B9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lock.json</w:t>
                            </w:r>
                            <w:proofErr w:type="spellEnd"/>
                            <w:proofErr w:type="gramEnd"/>
                          </w:p>
                          <w:p w14:paraId="53EF4B8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postcss.config.js</w:t>
                            </w:r>
                          </w:p>
                          <w:p w14:paraId="1E30E17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tailwind.config.js</w:t>
                            </w:r>
                          </w:p>
                          <w:p w14:paraId="54467C41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vite.config.js</w:t>
                            </w:r>
                          </w:p>
                          <w:p w14:paraId="2F19A44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rajdaiwebsite_documentation.docx  #</w:t>
                            </w:r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Project documentation</w:t>
                            </w:r>
                          </w:p>
                          <w:p w14:paraId="612DCEB6" w14:textId="05C00965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README.md                   # Project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6E959" id="Text Box 43" o:spid="_x0000_s1060" type="#_x0000_t202" style="position:absolute;margin-left:.5pt;margin-top:19.4pt;width:512.15pt;height:642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" fillcolor="white [3201]" strokeweight=".5pt">
                <v:textbox>
                  <w:txbxContent>
                    <w:p w14:paraId="2C8E4DFB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b w:val="0"/>
                          <w:bCs/>
                          <w:sz w:val="24"/>
                          <w:szCs w:val="21"/>
                        </w:rPr>
                        <w:t>rajdaiwebsite/</w:t>
                      </w:r>
                    </w:p>
                    <w:p w14:paraId="6A525F9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.git</w:t>
                      </w:r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        # Git version control (hidden)</w:t>
                      </w:r>
                    </w:p>
                    <w:p w14:paraId="752AE42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vscode</w:t>
                      </w:r>
                      <w:proofErr w:type="spellEnd"/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/                    #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VSCode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settings (hidden)</w:t>
                      </w:r>
                    </w:p>
                    <w:p w14:paraId="098059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node_modules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# Installed packages (auto-generated)</w:t>
                      </w:r>
                    </w:p>
                    <w:p w14:paraId="1BF77F7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public/                     # Static files (favicon, etc.)</w:t>
                      </w:r>
                    </w:p>
                    <w:p w14:paraId="00E1AF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favicon.svg</w:t>
                      </w:r>
                      <w:proofErr w:type="spellEnd"/>
                    </w:p>
                    <w:p w14:paraId="6D17A9D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src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        # Source code</w:t>
                      </w:r>
                    </w:p>
                    <w:p w14:paraId="3FDB176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assets/                 # Images, fonts, SVGs</w:t>
                      </w:r>
                    </w:p>
                    <w:p w14:paraId="531E040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images/             # JPG/PNG/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WebP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</w:t>
                      </w:r>
                    </w:p>
                    <w:p w14:paraId="418CE45F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svg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# SVG assets</w:t>
                      </w:r>
                    </w:p>
                    <w:p w14:paraId="5521DEF6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favicon.svg</w:t>
                      </w:r>
                      <w:proofErr w:type="spellEnd"/>
                    </w:p>
                    <w:p w14:paraId="0F73640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58D1202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Button.jsx</w:t>
                      </w:r>
                      <w:proofErr w:type="spellEnd"/>
                    </w:p>
                    <w:p w14:paraId="69CB8089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Header.jsx</w:t>
                      </w:r>
                      <w:proofErr w:type="spellEnd"/>
                    </w:p>
                    <w:p w14:paraId="3F0EF816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svg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# SVG React components (if needed as JSX)</w:t>
                      </w:r>
                    </w:p>
                    <w:p w14:paraId="3C50488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ButtonGradient.jsx</w:t>
                      </w:r>
                      <w:proofErr w:type="spellEnd"/>
                    </w:p>
                    <w:p w14:paraId="6EFBF38E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ButtonSvg.jsx</w:t>
                      </w:r>
                      <w:proofErr w:type="spellEnd"/>
                    </w:p>
                    <w:p w14:paraId="52BB807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constants/              # Static data (e.g., links, content)</w:t>
                      </w:r>
                    </w:p>
                    <w:p w14:paraId="7E3CA5C1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styles/                 # Custom CSS/Tailwind overrides</w:t>
                      </w:r>
                    </w:p>
                    <w:p w14:paraId="77AFCA5B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2DF2FEF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App.jsx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          # Root component</w:t>
                      </w:r>
                    </w:p>
                    <w:p w14:paraId="5E2C37F3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main.jsx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         # Entry point for React + Vite</w:t>
                      </w:r>
                    </w:p>
                    <w:p w14:paraId="616B46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gitignore</w:t>
                      </w:r>
                      <w:proofErr w:type="spellEnd"/>
                      <w:proofErr w:type="gramEnd"/>
                    </w:p>
                    <w:p w14:paraId="6B7DC6C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eslint.config.js</w:t>
                      </w:r>
                    </w:p>
                    <w:p w14:paraId="533F349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index.html                  # Entry HTML (Vite uses this)</w:t>
                      </w:r>
                    </w:p>
                    <w:p w14:paraId="3AD1EB43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package.json</w:t>
                      </w:r>
                      <w:proofErr w:type="spellEnd"/>
                      <w:proofErr w:type="gramEnd"/>
                    </w:p>
                    <w:p w14:paraId="223B31B9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lock.json</w:t>
                      </w:r>
                      <w:proofErr w:type="spellEnd"/>
                      <w:proofErr w:type="gramEnd"/>
                    </w:p>
                    <w:p w14:paraId="53EF4B8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postcss.config.js</w:t>
                      </w:r>
                    </w:p>
                    <w:p w14:paraId="1E30E17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tailwind.config.js</w:t>
                      </w:r>
                    </w:p>
                    <w:p w14:paraId="54467C41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vite.config.js</w:t>
                      </w:r>
                    </w:p>
                    <w:p w14:paraId="2F19A44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rajdaiwebsite_documentation.docx  #</w:t>
                      </w:r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Project documentation</w:t>
                      </w:r>
                    </w:p>
                    <w:p w14:paraId="612DCEB6" w14:textId="05C00965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README.md                   # Project overview</w:t>
                      </w:r>
                    </w:p>
                  </w:txbxContent>
                </v:textbox>
              </v:shape>
            </w:pict>
          </mc:Fallback>
        </mc:AlternateContent>
      </w:r>
    </w:p>
    <w:p w14:paraId="4849C399" w14:textId="606299E6" w:rsidR="008D7622" w:rsidRDefault="008D7622" w:rsidP="009B6FE4">
      <w:pPr>
        <w:rPr>
          <w:b w:val="0"/>
          <w:bCs/>
        </w:rPr>
      </w:pPr>
    </w:p>
    <w:p w14:paraId="05DA2F6A" w14:textId="1E599DE6" w:rsidR="008D7622" w:rsidRPr="008D7622" w:rsidRDefault="008D7622" w:rsidP="008D7622"/>
    <w:p w14:paraId="6F0B305B" w14:textId="1B4B0EEB" w:rsidR="008D7622" w:rsidRPr="008D7622" w:rsidRDefault="008D7622" w:rsidP="008D7622"/>
    <w:p w14:paraId="29880A97" w14:textId="630B05B1" w:rsidR="008D7622" w:rsidRPr="008D7622" w:rsidRDefault="008D7622" w:rsidP="008D7622"/>
    <w:p w14:paraId="38E6320A" w14:textId="721A8232" w:rsidR="008D7622" w:rsidRPr="008D7622" w:rsidRDefault="008D7622" w:rsidP="008D7622"/>
    <w:p w14:paraId="7E01ACD3" w14:textId="215013D0" w:rsidR="008D7622" w:rsidRPr="008D7622" w:rsidRDefault="008D7622" w:rsidP="008D7622"/>
    <w:p w14:paraId="1814E177" w14:textId="741A4FF8" w:rsidR="008D7622" w:rsidRPr="008D7622" w:rsidRDefault="008D7622" w:rsidP="008D7622"/>
    <w:p w14:paraId="307AD0B6" w14:textId="72A59415" w:rsidR="008D7622" w:rsidRPr="008D7622" w:rsidRDefault="008D7622" w:rsidP="008D7622"/>
    <w:p w14:paraId="552ECBC9" w14:textId="7F4CB60F" w:rsidR="008D7622" w:rsidRPr="008D7622" w:rsidRDefault="008D7622" w:rsidP="008D7622"/>
    <w:p w14:paraId="3CF147B3" w14:textId="0F586763" w:rsidR="008D7622" w:rsidRPr="008D7622" w:rsidRDefault="008D7622" w:rsidP="008D7622"/>
    <w:p w14:paraId="4D82EDC5" w14:textId="32E8903C" w:rsidR="008D7622" w:rsidRPr="008D7622" w:rsidRDefault="008D7622" w:rsidP="008D7622"/>
    <w:p w14:paraId="1EF21654" w14:textId="484F67C3" w:rsidR="008D7622" w:rsidRPr="008D7622" w:rsidRDefault="008D7622" w:rsidP="008D7622"/>
    <w:p w14:paraId="294C761D" w14:textId="755BFAF1" w:rsidR="008D7622" w:rsidRPr="008D7622" w:rsidRDefault="008D7622" w:rsidP="008D7622"/>
    <w:p w14:paraId="64B6E988" w14:textId="5829FB85" w:rsidR="008D7622" w:rsidRPr="008D7622" w:rsidRDefault="008D7622" w:rsidP="008D7622"/>
    <w:p w14:paraId="5DA2F37C" w14:textId="4F63B18A" w:rsidR="008D7622" w:rsidRPr="008D7622" w:rsidRDefault="008D7622" w:rsidP="008D7622"/>
    <w:p w14:paraId="3E9EDEA3" w14:textId="6FCFF571" w:rsidR="008D7622" w:rsidRPr="008D7622" w:rsidRDefault="008D7622" w:rsidP="008D7622"/>
    <w:p w14:paraId="1807F547" w14:textId="045956C6" w:rsidR="008D7622" w:rsidRPr="008D7622" w:rsidRDefault="008D7622" w:rsidP="008D7622"/>
    <w:p w14:paraId="7262A352" w14:textId="4D20863C" w:rsidR="008D7622" w:rsidRPr="008D7622" w:rsidRDefault="008D7622" w:rsidP="008D7622"/>
    <w:p w14:paraId="73CA98F7" w14:textId="3E5B2E85" w:rsidR="008D7622" w:rsidRPr="008D7622" w:rsidRDefault="008D7622" w:rsidP="008D7622"/>
    <w:p w14:paraId="4B1488A5" w14:textId="6DCB0418" w:rsidR="008D7622" w:rsidRPr="008D7622" w:rsidRDefault="008D7622" w:rsidP="008D7622"/>
    <w:p w14:paraId="20690AFA" w14:textId="78D6CED7" w:rsidR="008D7622" w:rsidRPr="008D7622" w:rsidRDefault="008D7622" w:rsidP="008D7622"/>
    <w:p w14:paraId="63CA0CE2" w14:textId="595D20D4" w:rsidR="008D7622" w:rsidRPr="008D7622" w:rsidRDefault="008D7622" w:rsidP="008D7622"/>
    <w:p w14:paraId="64C13FFA" w14:textId="64C0474A" w:rsidR="008D7622" w:rsidRPr="008D7622" w:rsidRDefault="008D7622" w:rsidP="008D7622"/>
    <w:p w14:paraId="3F7BCA2F" w14:textId="0B0840EC" w:rsidR="008D7622" w:rsidRPr="008D7622" w:rsidRDefault="008D7622" w:rsidP="008D7622"/>
    <w:p w14:paraId="56AF5B06" w14:textId="2043E559" w:rsidR="008D7622" w:rsidRPr="008D7622" w:rsidRDefault="008D7622" w:rsidP="008D7622"/>
    <w:p w14:paraId="67C25DF2" w14:textId="269B0C38" w:rsidR="008D7622" w:rsidRPr="008D7622" w:rsidRDefault="008D7622" w:rsidP="008D7622"/>
    <w:p w14:paraId="25308B20" w14:textId="525608BD" w:rsidR="008D7622" w:rsidRPr="008D7622" w:rsidRDefault="008D7622" w:rsidP="008D7622"/>
    <w:p w14:paraId="499A2AC1" w14:textId="3A66FDC3" w:rsidR="008D7622" w:rsidRPr="008D7622" w:rsidRDefault="008D7622" w:rsidP="008D7622"/>
    <w:p w14:paraId="1C21FEE7" w14:textId="5F3CAE52" w:rsidR="008D7622" w:rsidRPr="008D7622" w:rsidRDefault="008D7622" w:rsidP="008D7622"/>
    <w:p w14:paraId="35F867CA" w14:textId="15B28EB8" w:rsidR="008D7622" w:rsidRPr="008D7622" w:rsidRDefault="008D7622" w:rsidP="008D7622"/>
    <w:p w14:paraId="7E19F69E" w14:textId="4516FA11" w:rsidR="008D7622" w:rsidRDefault="008D7622" w:rsidP="008D7622">
      <w:pPr>
        <w:rPr>
          <w:b w:val="0"/>
          <w:bCs/>
        </w:rPr>
      </w:pPr>
    </w:p>
    <w:p w14:paraId="1D8442F5" w14:textId="6323E00D" w:rsidR="008D7622" w:rsidRDefault="008D7622" w:rsidP="008D7622">
      <w:pPr>
        <w:tabs>
          <w:tab w:val="left" w:pos="1080"/>
        </w:tabs>
      </w:pPr>
      <w:r>
        <w:tab/>
      </w:r>
    </w:p>
    <w:p w14:paraId="7257315B" w14:textId="3FD33E03" w:rsidR="008D7622" w:rsidRDefault="00B810D8" w:rsidP="008D7622">
      <w:pPr>
        <w:tabs>
          <w:tab w:val="left" w:pos="10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FEC48B" wp14:editId="6BB1EB41">
                <wp:simplePos x="0" y="0"/>
                <wp:positionH relativeFrom="column">
                  <wp:posOffset>-35329</wp:posOffset>
                </wp:positionH>
                <wp:positionV relativeFrom="paragraph">
                  <wp:posOffset>225656</wp:posOffset>
                </wp:positionV>
                <wp:extent cx="6359236" cy="5600700"/>
                <wp:effectExtent l="0" t="0" r="16510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236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736D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'../assets/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ButtonSvg.jsx</w:t>
                            </w:r>
                            <w:proofErr w:type="spellEnd"/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76072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A19989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2FFFBD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Construct Tailwind classes</w:t>
                            </w:r>
                          </w:p>
                          <w:p w14:paraId="216CAA1E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`button relative inline-flex items-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hover:text-brand-highlight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"text-neutral-100"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C6F9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 z-10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4C6E8EF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86FE828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&lt;button&gt;</w:t>
                            </w:r>
                          </w:p>
                          <w:p w14:paraId="082A30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592B261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7D208F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4FAE710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233D5A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998C1B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44C2CC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95E70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&lt;a&gt;</w:t>
                            </w:r>
                          </w:p>
                          <w:p w14:paraId="3712F1D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6CD528A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85CDE2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503845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9DF3B0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23E7B8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B9D311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0C9C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09F96DE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40FACB0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4BB2A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3113B6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1DF2352" w14:textId="77777777" w:rsidR="00B810D8" w:rsidRDefault="00B810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EC48B" id="Text Box 46" o:spid="_x0000_s1061" type="#_x0000_t202" style="position:absolute;margin-left:-2.8pt;margin-top:17.75pt;width:500.75pt;height:44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" fillcolor="white [3201]" strokeweight=".5pt">
                <v:textbox>
                  <w:txbxContent>
                    <w:p w14:paraId="2CD736D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'../assets/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ButtonSvg.jsx</w:t>
                      </w:r>
                      <w:proofErr w:type="spellEnd"/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76072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A19989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2FFFBD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Construct Tailwind classes</w:t>
                      </w:r>
                    </w:p>
                    <w:p w14:paraId="216CAA1E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`button relative inline-flex items-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hover:text-brand-highlight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"text-neutral-100"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C6F9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 z-10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4C6E8EF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86FE828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&lt;button&gt;</w:t>
                      </w:r>
                    </w:p>
                    <w:p w14:paraId="082A30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592B261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7D208F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4FAE710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233D5A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998C1B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44C2CC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95E70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&lt;a&gt;</w:t>
                      </w:r>
                    </w:p>
                    <w:p w14:paraId="3712F1D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6CD528A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85CDE2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503845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9DF3B0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23E7B8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B9D311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0C9C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09F96DE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40FACB0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4BB2A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3113B6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1DF2352" w14:textId="77777777" w:rsidR="00B810D8" w:rsidRDefault="00B810D8"/>
                  </w:txbxContent>
                </v:textbox>
              </v:shape>
            </w:pict>
          </mc:Fallback>
        </mc:AlternateContent>
      </w:r>
    </w:p>
    <w:p w14:paraId="19375317" w14:textId="239B1E51" w:rsidR="008D7622" w:rsidRDefault="008D7622" w:rsidP="008D7622">
      <w:pPr>
        <w:tabs>
          <w:tab w:val="left" w:pos="1080"/>
        </w:tabs>
      </w:pPr>
    </w:p>
    <w:p w14:paraId="10E6CD17" w14:textId="01569FA9" w:rsidR="00B810D8" w:rsidRPr="00B810D8" w:rsidRDefault="00B810D8" w:rsidP="00B810D8"/>
    <w:p w14:paraId="7337C1A0" w14:textId="3D0C0FE9" w:rsidR="00B810D8" w:rsidRPr="00B810D8" w:rsidRDefault="00B810D8" w:rsidP="00B810D8"/>
    <w:p w14:paraId="12CB3B88" w14:textId="19B79ABD" w:rsidR="00B810D8" w:rsidRPr="00B810D8" w:rsidRDefault="00B810D8" w:rsidP="00B810D8"/>
    <w:p w14:paraId="33B7FF55" w14:textId="34CB1BF9" w:rsidR="00B810D8" w:rsidRPr="00B810D8" w:rsidRDefault="00B810D8" w:rsidP="00B810D8"/>
    <w:p w14:paraId="6EFCECDB" w14:textId="78177FBF" w:rsidR="00B810D8" w:rsidRPr="00B810D8" w:rsidRDefault="00B810D8" w:rsidP="00B810D8"/>
    <w:p w14:paraId="388CBBB2" w14:textId="0A097881" w:rsidR="00B810D8" w:rsidRPr="00B810D8" w:rsidRDefault="00B810D8" w:rsidP="00B810D8"/>
    <w:p w14:paraId="2860A25D" w14:textId="1E4197CA" w:rsidR="00B810D8" w:rsidRPr="00B810D8" w:rsidRDefault="00B810D8" w:rsidP="00B810D8"/>
    <w:p w14:paraId="5568D73B" w14:textId="3215CAC6" w:rsidR="00B810D8" w:rsidRPr="00B810D8" w:rsidRDefault="00B810D8" w:rsidP="00B810D8"/>
    <w:p w14:paraId="0910EDB1" w14:textId="697B5805" w:rsidR="00B810D8" w:rsidRPr="00B810D8" w:rsidRDefault="00B810D8" w:rsidP="00B810D8"/>
    <w:p w14:paraId="3BECA4EA" w14:textId="007F6A78" w:rsidR="00B810D8" w:rsidRPr="00B810D8" w:rsidRDefault="00B810D8" w:rsidP="00B810D8"/>
    <w:p w14:paraId="33243FAE" w14:textId="10ABD7FF" w:rsidR="00B810D8" w:rsidRPr="00B810D8" w:rsidRDefault="00B810D8" w:rsidP="00B810D8"/>
    <w:p w14:paraId="2B8A1230" w14:textId="6AE894A3" w:rsidR="00B810D8" w:rsidRPr="00B810D8" w:rsidRDefault="00B810D8" w:rsidP="00B810D8"/>
    <w:p w14:paraId="779B2790" w14:textId="1649A897" w:rsidR="00B810D8" w:rsidRPr="00B810D8" w:rsidRDefault="00B810D8" w:rsidP="00B810D8"/>
    <w:p w14:paraId="22D56447" w14:textId="6F74ACD7" w:rsidR="00B810D8" w:rsidRPr="00B810D8" w:rsidRDefault="00B810D8" w:rsidP="00B810D8"/>
    <w:p w14:paraId="6A17A505" w14:textId="2822A6D5" w:rsidR="00B810D8" w:rsidRPr="00B810D8" w:rsidRDefault="00B810D8" w:rsidP="00B810D8"/>
    <w:p w14:paraId="5466F013" w14:textId="0C14F9AC" w:rsidR="00B810D8" w:rsidRPr="00B810D8" w:rsidRDefault="00B810D8" w:rsidP="00B810D8"/>
    <w:p w14:paraId="1BBAFD20" w14:textId="6F8D6C98" w:rsidR="00B810D8" w:rsidRPr="00B810D8" w:rsidRDefault="00B810D8" w:rsidP="00B810D8"/>
    <w:p w14:paraId="1F8BF75C" w14:textId="579D4CE0" w:rsidR="00B810D8" w:rsidRPr="00B810D8" w:rsidRDefault="00B810D8" w:rsidP="00B810D8"/>
    <w:p w14:paraId="489B2004" w14:textId="02280FD9" w:rsidR="00B810D8" w:rsidRPr="00B810D8" w:rsidRDefault="00B810D8" w:rsidP="00B810D8"/>
    <w:p w14:paraId="55F4BBDE" w14:textId="28D80ACB" w:rsidR="00B810D8" w:rsidRPr="00B810D8" w:rsidRDefault="00B810D8" w:rsidP="00B810D8"/>
    <w:p w14:paraId="0322E1BF" w14:textId="6C3B0140" w:rsidR="00B810D8" w:rsidRPr="00B810D8" w:rsidRDefault="00B810D8" w:rsidP="00B810D8"/>
    <w:p w14:paraId="2EABDC2E" w14:textId="122A98B8" w:rsidR="00B810D8" w:rsidRDefault="00B810D8" w:rsidP="00B810D8"/>
    <w:p w14:paraId="55AC16A3" w14:textId="6F2DD5E0" w:rsidR="00AB1FF4" w:rsidRDefault="00AB1FF4" w:rsidP="00AB1FF4">
      <w:pPr>
        <w:pStyle w:val="Content"/>
      </w:pPr>
      <w:r>
        <w:t xml:space="preserve">It looks like this now: </w:t>
      </w:r>
    </w:p>
    <w:p w14:paraId="4C72DC06" w14:textId="77777777" w:rsidR="00AB1FF4" w:rsidRDefault="00AB1FF4" w:rsidP="00AB1FF4">
      <w:pPr>
        <w:pStyle w:val="Content"/>
      </w:pPr>
    </w:p>
    <w:p w14:paraId="28DD3686" w14:textId="3DC818E1" w:rsidR="00AB1FF4" w:rsidRDefault="00AB1FF4" w:rsidP="00B810D8">
      <w:pPr>
        <w:pStyle w:val="Content"/>
      </w:pPr>
      <w:r>
        <w:rPr>
          <w:noProof/>
        </w:rPr>
        <w:drawing>
          <wp:inline distT="0" distB="0" distL="0" distR="0" wp14:anchorId="09B47B39" wp14:editId="2BC19D9B">
            <wp:extent cx="5507181" cy="1523676"/>
            <wp:effectExtent l="0" t="0" r="5080" b="63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66" cy="15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9EAF" w14:textId="77777777" w:rsidR="00AB1FF4" w:rsidRDefault="00AB1FF4" w:rsidP="00B810D8">
      <w:pPr>
        <w:pStyle w:val="Content"/>
      </w:pPr>
    </w:p>
    <w:p w14:paraId="14FEEA5A" w14:textId="5131B7E5" w:rsidR="00B810D8" w:rsidRDefault="00B810D8" w:rsidP="00B810D8">
      <w:pPr>
        <w:pStyle w:val="Content"/>
      </w:pPr>
      <w:r>
        <w:lastRenderedPageBreak/>
        <w:t xml:space="preserve">Now Next step is to create a layout and structure inside App.js </w:t>
      </w:r>
    </w:p>
    <w:p w14:paraId="4AC2528F" w14:textId="7AB31F32" w:rsidR="00B810D8" w:rsidRDefault="00B810D8" w:rsidP="00B810D8">
      <w:pPr>
        <w:pStyle w:val="Content"/>
      </w:pPr>
      <w:r>
        <w:t>This will create structure for scrolling and linking</w:t>
      </w:r>
      <w:r w:rsidR="00F12F6A">
        <w:t xml:space="preserve"> </w:t>
      </w:r>
      <w:r w:rsidR="00AB542D">
        <w:t xml:space="preserve">sections, </w:t>
      </w:r>
      <w:r w:rsidR="00BB076C">
        <w:t>etc.,</w:t>
      </w:r>
      <w:r w:rsidR="00F12F6A">
        <w:t xml:space="preserve"> that </w:t>
      </w:r>
      <w:r w:rsidR="00F8586C">
        <w:t>I</w:t>
      </w:r>
      <w:r w:rsidR="00F12F6A">
        <w:t xml:space="preserve"> need</w:t>
      </w:r>
      <w:r>
        <w:t xml:space="preserve">. </w:t>
      </w:r>
    </w:p>
    <w:p w14:paraId="749B3B95" w14:textId="23308CBF" w:rsidR="00B810D8" w:rsidRDefault="00B810D8" w:rsidP="00B810D8">
      <w:pPr>
        <w:pStyle w:val="Content"/>
      </w:pPr>
      <w:r>
        <w:t>I am going to add sections that will contain service cards</w:t>
      </w:r>
      <w:r w:rsidR="00F8586C">
        <w:t>, contact, etc.,</w:t>
      </w:r>
      <w:r>
        <w:t xml:space="preserve"> inside </w:t>
      </w:r>
      <w:proofErr w:type="spellStart"/>
      <w:r>
        <w:t>App.jsx</w:t>
      </w:r>
      <w:proofErr w:type="spellEnd"/>
      <w:r>
        <w:t xml:space="preserve"> </w:t>
      </w:r>
    </w:p>
    <w:p w14:paraId="1DBDA1DC" w14:textId="27D8FF6C" w:rsidR="00B810D8" w:rsidRDefault="00B810D8" w:rsidP="00B810D8">
      <w:pPr>
        <w:pStyle w:val="Content"/>
      </w:pPr>
      <w:r>
        <w:t xml:space="preserve">These service cards can be used to show, services, about us, contact form, etc. inside this single page website. So, I have added this structure inside </w:t>
      </w:r>
      <w:proofErr w:type="spellStart"/>
      <w:r>
        <w:t>App.jsx</w:t>
      </w:r>
      <w:proofErr w:type="spellEnd"/>
      <w:r>
        <w:t xml:space="preserve">, below header and inside div. I have also added scroll-smooth inside div class to have smooth scrolling for good user experience. </w:t>
      </w:r>
    </w:p>
    <w:p w14:paraId="4ACBAB06" w14:textId="026CE864" w:rsidR="00BF5F56" w:rsidRDefault="00BF5F56" w:rsidP="00B810D8">
      <w:pPr>
        <w:pStyle w:val="Content"/>
      </w:pPr>
    </w:p>
    <w:p w14:paraId="271BE453" w14:textId="19EBBF0D" w:rsidR="00BF5F56" w:rsidRDefault="00BF5F56" w:rsidP="00B810D8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0D0635" wp14:editId="26E1D672">
                <wp:simplePos x="0" y="0"/>
                <wp:positionH relativeFrom="column">
                  <wp:posOffset>78971</wp:posOffset>
                </wp:positionH>
                <wp:positionV relativeFrom="paragraph">
                  <wp:posOffset>17838</wp:posOffset>
                </wp:positionV>
                <wp:extent cx="6068291" cy="4083627"/>
                <wp:effectExtent l="0" t="0" r="1524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291" cy="4083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C576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&lt;main&gt;</w:t>
                            </w:r>
                          </w:p>
                          <w:p w14:paraId="57D2DF0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FC378CB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"home"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"min-h-screen flex items-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-hero-pattern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-cover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bg-center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18FDEEBF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md:text-5xl font-bold"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Welcome to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0BCD78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47A5FE9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257DF7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-brand-light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75E37A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I'll add service cards here later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48A1A72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21256F4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2A541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"about"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-white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6E93F76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Company history / experience / values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347FC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2172DC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E4399A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"contact"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26BB48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Contact form or contact info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8FA674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3959EC43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9C9977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&lt;/main&gt;</w:t>
                            </w:r>
                          </w:p>
                          <w:p w14:paraId="0EBAB97E" w14:textId="77777777" w:rsidR="00BF5F56" w:rsidRDefault="00BF5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D0635" id="Text Box 47" o:spid="_x0000_s1062" type="#_x0000_t202" style="position:absolute;margin-left:6.2pt;margin-top:1.4pt;width:477.8pt;height:321.5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" fillcolor="white [3201]" strokeweight=".5pt">
                <v:textbox>
                  <w:txbxContent>
                    <w:p w14:paraId="1B9C576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&lt;main&gt;</w:t>
                      </w:r>
                    </w:p>
                    <w:p w14:paraId="57D2DF0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FC378CB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"home"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"min-h-screen flex items-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-hero-pattern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-cover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bg-center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18FDEEBF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md:text-5xl font-bold"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Welcome to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0BCD78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47A5FE9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257DF7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-brand-light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75E37A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I'll add service cards here later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48A1A72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21256F4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2A541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"about"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-white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6E93F76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Company history / experience / values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347FC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2172DC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E4399A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"contact"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26BB48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Contact form or contact info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8FA674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3959EC43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9C9977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&lt;/main&gt;</w:t>
                      </w:r>
                    </w:p>
                    <w:p w14:paraId="0EBAB97E" w14:textId="77777777" w:rsidR="00BF5F56" w:rsidRDefault="00BF5F56"/>
                  </w:txbxContent>
                </v:textbox>
              </v:shape>
            </w:pict>
          </mc:Fallback>
        </mc:AlternateContent>
      </w:r>
    </w:p>
    <w:p w14:paraId="1270BE5E" w14:textId="0A43D420" w:rsidR="00B810D8" w:rsidRDefault="00B810D8" w:rsidP="00B810D8">
      <w:pPr>
        <w:pStyle w:val="Content"/>
      </w:pPr>
    </w:p>
    <w:p w14:paraId="672D8289" w14:textId="77777777" w:rsidR="00B810D8" w:rsidRDefault="00B810D8" w:rsidP="00B810D8">
      <w:pPr>
        <w:pStyle w:val="Content"/>
      </w:pPr>
    </w:p>
    <w:p w14:paraId="2EAB75F8" w14:textId="40EC8850" w:rsidR="00B810D8" w:rsidRDefault="00B810D8" w:rsidP="00B810D8">
      <w:pPr>
        <w:pStyle w:val="Content"/>
      </w:pPr>
    </w:p>
    <w:p w14:paraId="4D36480B" w14:textId="3676A5D0" w:rsidR="00BF5F56" w:rsidRDefault="00BF5F56" w:rsidP="00B810D8">
      <w:pPr>
        <w:pStyle w:val="Content"/>
      </w:pPr>
    </w:p>
    <w:p w14:paraId="00C3F1E9" w14:textId="782426D9" w:rsidR="00BF5F56" w:rsidRDefault="00BF5F56" w:rsidP="00B810D8">
      <w:pPr>
        <w:pStyle w:val="Content"/>
      </w:pPr>
    </w:p>
    <w:p w14:paraId="1DF33D4F" w14:textId="1783C310" w:rsidR="00BF5F56" w:rsidRDefault="00BF5F56" w:rsidP="00B810D8">
      <w:pPr>
        <w:pStyle w:val="Content"/>
      </w:pPr>
    </w:p>
    <w:p w14:paraId="34DEFB9A" w14:textId="69672506" w:rsidR="00BF5F56" w:rsidRDefault="00BF5F56" w:rsidP="00B810D8">
      <w:pPr>
        <w:pStyle w:val="Content"/>
      </w:pPr>
    </w:p>
    <w:p w14:paraId="35044E77" w14:textId="01430BAB" w:rsidR="00BF5F56" w:rsidRDefault="00BF5F56" w:rsidP="00B810D8">
      <w:pPr>
        <w:pStyle w:val="Content"/>
      </w:pPr>
    </w:p>
    <w:p w14:paraId="042349D6" w14:textId="58D43863" w:rsidR="00BF5F56" w:rsidRDefault="00BF5F56" w:rsidP="00B810D8">
      <w:pPr>
        <w:pStyle w:val="Content"/>
      </w:pPr>
    </w:p>
    <w:p w14:paraId="6084024A" w14:textId="4358C70B" w:rsidR="00BF5F56" w:rsidRDefault="00BF5F56" w:rsidP="00B810D8">
      <w:pPr>
        <w:pStyle w:val="Content"/>
      </w:pPr>
    </w:p>
    <w:p w14:paraId="3FD8DBFE" w14:textId="7D7C87CC" w:rsidR="00BF5F56" w:rsidRDefault="00BF5F56" w:rsidP="00B810D8">
      <w:pPr>
        <w:pStyle w:val="Content"/>
      </w:pPr>
    </w:p>
    <w:p w14:paraId="2D7285DC" w14:textId="1D86205E" w:rsidR="00BF5F56" w:rsidRDefault="00BF5F56" w:rsidP="00B810D8">
      <w:pPr>
        <w:pStyle w:val="Content"/>
      </w:pPr>
    </w:p>
    <w:p w14:paraId="3D9468A7" w14:textId="017F927B" w:rsidR="00BF5F56" w:rsidRDefault="00BF5F56" w:rsidP="00B810D8">
      <w:pPr>
        <w:pStyle w:val="Content"/>
      </w:pPr>
    </w:p>
    <w:p w14:paraId="16233AEC" w14:textId="60983917" w:rsidR="00BF5F56" w:rsidRDefault="00BF5F56" w:rsidP="00B810D8">
      <w:pPr>
        <w:pStyle w:val="Content"/>
      </w:pPr>
    </w:p>
    <w:p w14:paraId="4AD30607" w14:textId="1C9B1476" w:rsidR="00BF5F56" w:rsidRDefault="00BF5F56" w:rsidP="00B810D8">
      <w:pPr>
        <w:pStyle w:val="Content"/>
      </w:pPr>
    </w:p>
    <w:p w14:paraId="046CA526" w14:textId="570851B5" w:rsidR="00BF5F56" w:rsidRDefault="00BF5F56" w:rsidP="00B810D8">
      <w:pPr>
        <w:pStyle w:val="Content"/>
      </w:pPr>
    </w:p>
    <w:p w14:paraId="753381B7" w14:textId="54043813" w:rsidR="00BF5F56" w:rsidRDefault="00BF5F56" w:rsidP="00B810D8">
      <w:pPr>
        <w:pStyle w:val="Content"/>
      </w:pPr>
    </w:p>
    <w:p w14:paraId="3C02C45E" w14:textId="0833CF8C" w:rsidR="00BF5F56" w:rsidRDefault="0058792E" w:rsidP="00B810D8">
      <w:pPr>
        <w:pStyle w:val="Content"/>
      </w:pPr>
      <w:r>
        <w:t>As</w:t>
      </w:r>
      <w:r w:rsidR="00BF5F56">
        <w:t xml:space="preserve"> </w:t>
      </w:r>
      <w:r w:rsidR="00F8586C">
        <w:t xml:space="preserve">you can see, I have selected background hero-pattern and if you can see inside tailwind configuration file, I have already declared hero-bg.jpg inside it and we can see the background image and h1 text.  </w:t>
      </w:r>
      <w:r w:rsidR="00F9544E">
        <w:t xml:space="preserve">Now, I will add service card to show the services for this business. </w:t>
      </w:r>
    </w:p>
    <w:p w14:paraId="46ADE096" w14:textId="7036090D" w:rsidR="00F9544E" w:rsidRDefault="00F9544E" w:rsidP="00B810D8">
      <w:pPr>
        <w:pStyle w:val="Content"/>
      </w:pPr>
      <w:r>
        <w:t xml:space="preserve">Inside components folder, I am going to create </w:t>
      </w:r>
      <w:proofErr w:type="spellStart"/>
      <w:r>
        <w:t>ServiceCard.jsx</w:t>
      </w:r>
      <w:proofErr w:type="spellEnd"/>
      <w:r>
        <w:t xml:space="preserve"> </w:t>
      </w:r>
      <w:proofErr w:type="gramStart"/>
      <w:r>
        <w:t>file  and</w:t>
      </w:r>
      <w:proofErr w:type="gramEnd"/>
      <w:r>
        <w:t xml:space="preserve"> add below codes to show the services. </w:t>
      </w:r>
    </w:p>
    <w:p w14:paraId="64062F88" w14:textId="5C5A5F54" w:rsidR="00F9544E" w:rsidRDefault="00F9544E" w:rsidP="00B810D8">
      <w:pPr>
        <w:pStyle w:val="Content"/>
      </w:pPr>
    </w:p>
    <w:p w14:paraId="1207FB13" w14:textId="7AA4BE9B" w:rsidR="00F9544E" w:rsidRDefault="00F9544E" w:rsidP="00B810D8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523FFF" wp14:editId="5683A0C8">
                <wp:simplePos x="0" y="0"/>
                <wp:positionH relativeFrom="column">
                  <wp:posOffset>6235</wp:posOffset>
                </wp:positionH>
                <wp:positionV relativeFrom="paragraph">
                  <wp:posOffset>17838</wp:posOffset>
                </wp:positionV>
                <wp:extent cx="6265718" cy="2566554"/>
                <wp:effectExtent l="0" t="0" r="8255" b="120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2566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1AB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B1A854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3779457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"card text-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D829324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mb-4"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65539522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&lt;h3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"text-xl font-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mb-2"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&lt;/h3&gt;</w:t>
                            </w:r>
                          </w:p>
                          <w:p w14:paraId="528D1703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text-gray-600"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B8A9E1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C59E3C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6F83DDE5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0E4988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BC09BF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C7ECBF3" w14:textId="77777777" w:rsidR="00F9544E" w:rsidRDefault="00F954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3FFF" id="Text Box 49" o:spid="_x0000_s1063" type="#_x0000_t202" style="position:absolute;margin-left:.5pt;margin-top:1.4pt;width:493.35pt;height:202.1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6zVPgIAAIUEAAAOAAAAZHJzL2Uyb0RvYy54bWysVE1v2zAMvQ/YfxB0X5ykcdoZcYosRYYB&#13;&#10;QVsgHXpWZDkWJouapMTOfv0o2flot9Owi0yJ1BP5+OjZfVsrchDWSdA5HQ2GlAjNoZB6l9PvL6tP&#13;&#10;d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" fillcolor="white [3201]" strokeweight=".5pt">
                <v:textbox>
                  <w:txbxContent>
                    <w:p w14:paraId="42EA21AB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B1A854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3779457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"card text-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D829324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mb-4"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65539522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&lt;h3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"text-xl font-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mb-2"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&lt;/h3&gt;</w:t>
                      </w:r>
                    </w:p>
                    <w:p w14:paraId="528D1703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text-gray-600"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B8A9E1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C59E3C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6F83DDE5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0E4988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BC09BF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C7ECBF3" w14:textId="77777777" w:rsidR="00F9544E" w:rsidRDefault="00F9544E"/>
                  </w:txbxContent>
                </v:textbox>
              </v:shape>
            </w:pict>
          </mc:Fallback>
        </mc:AlternateContent>
      </w:r>
    </w:p>
    <w:p w14:paraId="1D314D1A" w14:textId="07679D9D" w:rsidR="00F9544E" w:rsidRPr="00F9544E" w:rsidRDefault="00F9544E" w:rsidP="00F9544E"/>
    <w:p w14:paraId="2D16483C" w14:textId="4ADDE21D" w:rsidR="00F9544E" w:rsidRPr="00F9544E" w:rsidRDefault="00F9544E" w:rsidP="00F9544E"/>
    <w:p w14:paraId="3D3854D7" w14:textId="351BA1EF" w:rsidR="00F9544E" w:rsidRPr="00F9544E" w:rsidRDefault="00F9544E" w:rsidP="00F9544E"/>
    <w:p w14:paraId="002021E6" w14:textId="6BC12063" w:rsidR="00F9544E" w:rsidRPr="00F9544E" w:rsidRDefault="00F9544E" w:rsidP="00F9544E"/>
    <w:p w14:paraId="6B0459C5" w14:textId="20F4C0B2" w:rsidR="00F9544E" w:rsidRPr="00F9544E" w:rsidRDefault="00F9544E" w:rsidP="00F9544E"/>
    <w:p w14:paraId="68913651" w14:textId="25DDB079" w:rsidR="00F9544E" w:rsidRPr="00F9544E" w:rsidRDefault="00F9544E" w:rsidP="00F9544E"/>
    <w:p w14:paraId="44C7CCC7" w14:textId="4007B853" w:rsidR="00F9544E" w:rsidRPr="00F9544E" w:rsidRDefault="00F9544E" w:rsidP="00F9544E"/>
    <w:p w14:paraId="03370D51" w14:textId="720682A3" w:rsidR="00F9544E" w:rsidRPr="00F9544E" w:rsidRDefault="00F9544E" w:rsidP="00F9544E"/>
    <w:p w14:paraId="7ECE997B" w14:textId="56E2F499" w:rsidR="00F9544E" w:rsidRPr="00F9544E" w:rsidRDefault="00F9544E" w:rsidP="00F9544E"/>
    <w:p w14:paraId="5BCE8798" w14:textId="1D34AF48" w:rsidR="00F9544E" w:rsidRPr="00F9544E" w:rsidRDefault="00F9544E" w:rsidP="00F9544E"/>
    <w:p w14:paraId="4E180D54" w14:textId="5784C417" w:rsidR="00F9544E" w:rsidRDefault="00F9544E" w:rsidP="00F9544E">
      <w:pPr>
        <w:pStyle w:val="Content"/>
      </w:pPr>
      <w:r>
        <w:t xml:space="preserve">Now this is just a </w:t>
      </w:r>
      <w:r w:rsidR="00A3593D">
        <w:t>basic prop’s</w:t>
      </w:r>
      <w:r>
        <w:t xml:space="preserve"> I have added inside Service Card. I can adjust to add more </w:t>
      </w:r>
      <w:r w:rsidR="00A3593D">
        <w:t>later</w:t>
      </w:r>
      <w:r>
        <w:t>.</w:t>
      </w:r>
      <w:r w:rsidR="00906F74">
        <w:t xml:space="preserve"> This is just for reusable component.</w:t>
      </w:r>
      <w:r>
        <w:t xml:space="preserve"> For now, I am going to show this service card in the webpage. </w:t>
      </w:r>
    </w:p>
    <w:p w14:paraId="378DA855" w14:textId="507F8398" w:rsidR="00EE6F85" w:rsidRDefault="00EE6F85" w:rsidP="00F9544E">
      <w:pPr>
        <w:pStyle w:val="Content"/>
      </w:pPr>
    </w:p>
    <w:p w14:paraId="46E83955" w14:textId="00977ABB" w:rsidR="00EE6F85" w:rsidRDefault="00EE6F85" w:rsidP="00F9544E">
      <w:pPr>
        <w:pStyle w:val="Content"/>
      </w:pPr>
      <w:r>
        <w:t xml:space="preserve">Now all the icons I have used inside services section are from react-icons. I have installed react-icons by doing: </w:t>
      </w:r>
    </w:p>
    <w:p w14:paraId="4E4C1B98" w14:textId="030DE74C" w:rsidR="00EE6F85" w:rsidRDefault="00EE6F85" w:rsidP="00F9544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39F4A9" wp14:editId="60464C78">
                <wp:simplePos x="0" y="0"/>
                <wp:positionH relativeFrom="column">
                  <wp:posOffset>6235</wp:posOffset>
                </wp:positionH>
                <wp:positionV relativeFrom="paragraph">
                  <wp:posOffset>118341</wp:posOffset>
                </wp:positionV>
                <wp:extent cx="2618509" cy="550718"/>
                <wp:effectExtent l="0" t="0" r="10795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509" cy="5507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54E53" w14:textId="06D5A2F4" w:rsidR="00EE6F85" w:rsidRDefault="00EE6F85" w:rsidP="00EE6F85">
                            <w:pPr>
                              <w:pStyle w:val="Content"/>
                            </w:pPr>
                            <w:r w:rsidRPr="00EE6F85">
                              <w:t>npm install react-icons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F4A9" id="Text Box 50" o:spid="_x0000_s1064" type="#_x0000_t202" style="position:absolute;margin-left:.5pt;margin-top:9.3pt;width:206.2pt;height:43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" fillcolor="white [3201]" strokeweight=".5pt">
                <v:textbox>
                  <w:txbxContent>
                    <w:p w14:paraId="03B54E53" w14:textId="06D5A2F4" w:rsidR="00EE6F85" w:rsidRDefault="00EE6F85" w:rsidP="00EE6F85">
                      <w:pPr>
                        <w:pStyle w:val="Content"/>
                      </w:pPr>
                      <w:r w:rsidRPr="00EE6F85">
                        <w:t>npm install react-icons</w:t>
                      </w:r>
                    </w:p>
                  </w:txbxContent>
                </v:textbox>
              </v:shape>
            </w:pict>
          </mc:Fallback>
        </mc:AlternateContent>
      </w:r>
    </w:p>
    <w:p w14:paraId="476EFFD6" w14:textId="08599B8D" w:rsidR="00EE6F85" w:rsidRPr="00EE6F85" w:rsidRDefault="00EE6F85" w:rsidP="00EE6F85"/>
    <w:p w14:paraId="70B11C6D" w14:textId="559C883E" w:rsidR="00EE6F85" w:rsidRPr="00EE6F85" w:rsidRDefault="00EE6F85" w:rsidP="00EE6F85"/>
    <w:p w14:paraId="71239C18" w14:textId="7E28424C" w:rsidR="00EE6F85" w:rsidRDefault="00EE6F85" w:rsidP="00EE6F85">
      <w:pPr>
        <w:rPr>
          <w:b w:val="0"/>
        </w:rPr>
      </w:pPr>
    </w:p>
    <w:p w14:paraId="698447EE" w14:textId="178A1CA5" w:rsidR="00EE6F85" w:rsidRDefault="00EE6F85" w:rsidP="00EE6F85">
      <w:pPr>
        <w:pStyle w:val="Content"/>
      </w:pPr>
      <w:r>
        <w:t xml:space="preserve">Now, icons are installed, I am going to import the </w:t>
      </w:r>
      <w:proofErr w:type="spellStart"/>
      <w:proofErr w:type="gramStart"/>
      <w:r>
        <w:t>ServiceCard</w:t>
      </w:r>
      <w:proofErr w:type="spellEnd"/>
      <w:r>
        <w:t xml:space="preserve"> ,</w:t>
      </w:r>
      <w:proofErr w:type="gramEnd"/>
      <w:r>
        <w:t xml:space="preserve"> icons from Font Awesome (fa), icons from Material Design(md) and Game Icons(</w:t>
      </w:r>
      <w:proofErr w:type="spellStart"/>
      <w:r>
        <w:t>gi</w:t>
      </w:r>
      <w:proofErr w:type="spellEnd"/>
      <w:r>
        <w:t xml:space="preserve">) which are needed for the service card, inside </w:t>
      </w:r>
      <w:proofErr w:type="spellStart"/>
      <w:r>
        <w:t>App.jsx</w:t>
      </w:r>
      <w:proofErr w:type="spellEnd"/>
      <w:r>
        <w:t xml:space="preserve"> file. </w:t>
      </w:r>
    </w:p>
    <w:p w14:paraId="2879ABB4" w14:textId="5EBCCFFC" w:rsidR="00EE6F85" w:rsidRDefault="00EE6F85" w:rsidP="00EE6F85">
      <w:pPr>
        <w:pStyle w:val="Content"/>
      </w:pPr>
    </w:p>
    <w:p w14:paraId="0C83EE36" w14:textId="6545ED7C" w:rsidR="00EE6F85" w:rsidRDefault="00EE6F85" w:rsidP="00EE6F85">
      <w:pPr>
        <w:pStyle w:val="Content"/>
      </w:pPr>
      <w:r>
        <w:t xml:space="preserve">I have also added, all the service </w:t>
      </w:r>
      <w:r w:rsidR="00384CE1">
        <w:t>cards</w:t>
      </w:r>
      <w:r>
        <w:t xml:space="preserve"> for </w:t>
      </w:r>
      <w:r w:rsidR="00906F74">
        <w:t>all the</w:t>
      </w:r>
      <w:r>
        <w:t xml:space="preserve"> services needed for </w:t>
      </w:r>
      <w:proofErr w:type="spellStart"/>
      <w:r>
        <w:t>Choden</w:t>
      </w:r>
      <w:proofErr w:type="spellEnd"/>
      <w:r>
        <w:t xml:space="preserve"> Business. </w:t>
      </w:r>
      <w:r w:rsidR="00384CE1">
        <w:t xml:space="preserve">Below is the code I have added inside </w:t>
      </w:r>
      <w:proofErr w:type="spellStart"/>
      <w:r w:rsidR="00384CE1">
        <w:t>App.jsx</w:t>
      </w:r>
      <w:proofErr w:type="spellEnd"/>
      <w:r w:rsidR="00384CE1">
        <w:t xml:space="preserve"> and then we can see output like </w:t>
      </w:r>
      <w:r w:rsidR="00DD2AFA">
        <w:t>this:</w:t>
      </w:r>
    </w:p>
    <w:p w14:paraId="4A174885" w14:textId="77777777" w:rsidR="00D05545" w:rsidRDefault="00D05545" w:rsidP="00EE6F85">
      <w:pPr>
        <w:pStyle w:val="Content"/>
      </w:pPr>
    </w:p>
    <w:p w14:paraId="2FE04232" w14:textId="5AADF4C9" w:rsidR="00D05545" w:rsidRDefault="00D05545" w:rsidP="00EE6F85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94B283" wp14:editId="12AA121A">
                <wp:simplePos x="0" y="0"/>
                <wp:positionH relativeFrom="column">
                  <wp:posOffset>6235</wp:posOffset>
                </wp:positionH>
                <wp:positionV relativeFrom="paragraph">
                  <wp:posOffset>11719</wp:posOffset>
                </wp:positionV>
                <wp:extent cx="6265545" cy="1039091"/>
                <wp:effectExtent l="0" t="0" r="8255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545" cy="1039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14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47DBF7F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FaLeaf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"react-icons/fa"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install if needed</w:t>
                            </w:r>
                          </w:p>
                          <w:p w14:paraId="5CC55F2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'react-icons/md</w:t>
                            </w:r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ADF6B0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gi</w:t>
                            </w:r>
                            <w:proofErr w:type="spellEnd"/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C1AB680" w14:textId="77777777" w:rsidR="00D05545" w:rsidRDefault="00D05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B283" id="Text Box 52" o:spid="_x0000_s1065" type="#_x0000_t202" style="position:absolute;margin-left:.5pt;margin-top:.9pt;width:493.35pt;height:81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" fillcolor="white [3201]" strokeweight=".5pt">
                <v:textbox>
                  <w:txbxContent>
                    <w:p w14:paraId="025D14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47DBF7F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FaLeaf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"react-icons/fa"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install if needed</w:t>
                      </w:r>
                    </w:p>
                    <w:p w14:paraId="5CC55F2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'react-icons/md</w:t>
                      </w:r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ADF6B0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gi</w:t>
                      </w:r>
                      <w:proofErr w:type="spellEnd"/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C1AB680" w14:textId="77777777" w:rsidR="00D05545" w:rsidRDefault="00D05545"/>
                  </w:txbxContent>
                </v:textbox>
              </v:shape>
            </w:pict>
          </mc:Fallback>
        </mc:AlternateContent>
      </w:r>
    </w:p>
    <w:p w14:paraId="194BBD18" w14:textId="714BEF2C" w:rsidR="00384CE1" w:rsidRDefault="00384CE1" w:rsidP="00EE6F85">
      <w:pPr>
        <w:pStyle w:val="Content"/>
      </w:pPr>
    </w:p>
    <w:p w14:paraId="09234FC4" w14:textId="2AB7D185" w:rsidR="00D05545" w:rsidRDefault="00D05545" w:rsidP="00EE6F85">
      <w:pPr>
        <w:pStyle w:val="Content"/>
      </w:pPr>
    </w:p>
    <w:p w14:paraId="68EDA172" w14:textId="7F579336" w:rsidR="00D05545" w:rsidRDefault="00D05545" w:rsidP="00EE6F85">
      <w:pPr>
        <w:pStyle w:val="Content"/>
      </w:pPr>
    </w:p>
    <w:p w14:paraId="1810CA0D" w14:textId="5724226C" w:rsidR="00D05545" w:rsidRDefault="00D05545" w:rsidP="00EE6F85">
      <w:pPr>
        <w:pStyle w:val="Content"/>
      </w:pPr>
    </w:p>
    <w:p w14:paraId="204970F0" w14:textId="4623B685" w:rsidR="00D05545" w:rsidRDefault="00D05545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EFB4A" wp14:editId="2161A4BC">
                <wp:simplePos x="0" y="0"/>
                <wp:positionH relativeFrom="column">
                  <wp:posOffset>-24938</wp:posOffset>
                </wp:positionH>
                <wp:positionV relativeFrom="paragraph">
                  <wp:posOffset>246438</wp:posOffset>
                </wp:positionV>
                <wp:extent cx="6317615" cy="7772400"/>
                <wp:effectExtent l="0" t="0" r="6985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615" cy="777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E4B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77220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-brand-light text-brand-dark"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3661BC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grid md:grid-cols-2 lg:grid-cols-4 gap-6"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E992A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34F9EA1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"Gardening"</w:t>
                            </w:r>
                          </w:p>
                          <w:p w14:paraId="7296BE8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"Lawn care, pruning, and plant maintenance."</w:t>
                            </w:r>
                          </w:p>
                          <w:p w14:paraId="1C1783F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2EE64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B46526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3D3C38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"Landscaping"</w:t>
                            </w:r>
                          </w:p>
                          <w:p w14:paraId="1E01264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 design, turf, and retaining walls."</w:t>
                            </w:r>
                          </w:p>
                          <w:p w14:paraId="2D254A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A9B93E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D8548C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4D44CD0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"Concreting"</w:t>
                            </w:r>
                          </w:p>
                          <w:p w14:paraId="637B941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"Paths, driveways, and slabs for all spaces."</w:t>
                            </w:r>
                          </w:p>
                          <w:p w14:paraId="16ECEF7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AAAF8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C066B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0D66B3F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"Handyman Services"</w:t>
                            </w:r>
                          </w:p>
                          <w:p w14:paraId="3813014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"General repairs and household fixes."</w:t>
                            </w:r>
                          </w:p>
                          <w:p w14:paraId="4C2475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DB039A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C9FC01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799DE3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"Glazing"</w:t>
                            </w:r>
                          </w:p>
                          <w:p w14:paraId="64EEE1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"Glass repair and replacement for windows and doors."</w:t>
                            </w:r>
                          </w:p>
                          <w:p w14:paraId="3B4775B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FaWindowRestore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F7C90CD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8CBEAB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31F7DA4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"Security Door Installation"</w:t>
                            </w:r>
                          </w:p>
                          <w:p w14:paraId="0C7CA17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"Secure, custom-fit doors for safety and peace of mind."</w:t>
                            </w:r>
                          </w:p>
                          <w:p w14:paraId="244A3DE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F347B5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B6C7E9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C4133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"Sliding Door &amp; Window Replacement"</w:t>
                            </w:r>
                          </w:p>
                          <w:p w14:paraId="6C5C15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"Upgrade old sliders and windows with ease."</w:t>
                            </w:r>
                          </w:p>
                          <w:p w14:paraId="23AC221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FaDoorOpen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DA4CB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60EDE3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136F76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"Shower Screen Installation"</w:t>
                            </w:r>
                          </w:p>
                          <w:p w14:paraId="361BAE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"Stylish and durable shower screens fitted to your bathroom."</w:t>
                            </w:r>
                          </w:p>
                          <w:p w14:paraId="5EFC05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FaShower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55B1F4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AA370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EFB4A" id="Text Box 51" o:spid="_x0000_s1066" type="#_x0000_t202" style="position:absolute;margin-left:-1.95pt;margin-top:19.4pt;width:497.45pt;height:61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" fillcolor="white [3201]" strokeweight=".5pt">
                <v:textbox>
                  <w:txbxContent>
                    <w:p w14:paraId="4D5E4B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77220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-brand-light text-brand-dark"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3661BC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grid md:grid-cols-2 lg:grid-cols-4 gap-6"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E992A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34F9EA1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"Gardening"</w:t>
                      </w:r>
                    </w:p>
                    <w:p w14:paraId="7296BE8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"Lawn care, pruning, and plant maintenance."</w:t>
                      </w:r>
                    </w:p>
                    <w:p w14:paraId="1C1783F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2EE64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B46526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3D3C38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"Landscaping"</w:t>
                      </w:r>
                    </w:p>
                    <w:p w14:paraId="1E01264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 design, turf, and retaining walls."</w:t>
                      </w:r>
                    </w:p>
                    <w:p w14:paraId="2D254A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A9B93E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D8548C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4D44CD0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"Concreting"</w:t>
                      </w:r>
                    </w:p>
                    <w:p w14:paraId="637B941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"Paths, driveways, and slabs for all spaces."</w:t>
                      </w:r>
                    </w:p>
                    <w:p w14:paraId="16ECEF7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AAAF8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C066B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0D66B3F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"Handyman Services"</w:t>
                      </w:r>
                    </w:p>
                    <w:p w14:paraId="3813014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"General repairs and household fixes."</w:t>
                      </w:r>
                    </w:p>
                    <w:p w14:paraId="4C2475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DB039A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C9FC01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799DE3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"Glazing"</w:t>
                      </w:r>
                    </w:p>
                    <w:p w14:paraId="64EEE1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"Glass repair and replacement for windows and doors."</w:t>
                      </w:r>
                    </w:p>
                    <w:p w14:paraId="3B4775B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FaWindowRestore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F7C90CD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8CBEAB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31F7DA4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"Security Door Installation"</w:t>
                      </w:r>
                    </w:p>
                    <w:p w14:paraId="0C7CA17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"Secure, custom-fit doors for safety and peace of mind."</w:t>
                      </w:r>
                    </w:p>
                    <w:p w14:paraId="244A3DE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F347B5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B6C7E9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C4133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"Sliding Door &amp; Window Replacement"</w:t>
                      </w:r>
                    </w:p>
                    <w:p w14:paraId="6C5C15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"Upgrade old sliders and windows with ease."</w:t>
                      </w:r>
                    </w:p>
                    <w:p w14:paraId="23AC221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FaDoorOpen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DA4CB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60EDE3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136F76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"Shower Screen Installation"</w:t>
                      </w:r>
                    </w:p>
                    <w:p w14:paraId="361BAE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"Stylish and durable shower screens fitted to your bathroom."</w:t>
                      </w:r>
                    </w:p>
                    <w:p w14:paraId="5EFC05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FaShower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55B1F4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AA370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A7E390" w14:textId="56DF0DDD" w:rsidR="00D05545" w:rsidRDefault="00D05545" w:rsidP="00EE6F85">
      <w:pPr>
        <w:pStyle w:val="Content"/>
      </w:pPr>
    </w:p>
    <w:p w14:paraId="24373D20" w14:textId="7630AF84" w:rsidR="00384CE1" w:rsidRDefault="00384CE1" w:rsidP="00EE6F85">
      <w:pPr>
        <w:pStyle w:val="Content"/>
      </w:pPr>
    </w:p>
    <w:p w14:paraId="44CA5250" w14:textId="20C4AE8A" w:rsidR="00384CE1" w:rsidRDefault="00384CE1" w:rsidP="00EE6F85">
      <w:pPr>
        <w:pStyle w:val="Content"/>
      </w:pPr>
    </w:p>
    <w:p w14:paraId="3468B80E" w14:textId="3069B559" w:rsidR="00384CE1" w:rsidRDefault="00384CE1" w:rsidP="00EE6F85">
      <w:pPr>
        <w:pStyle w:val="Content"/>
      </w:pPr>
    </w:p>
    <w:p w14:paraId="625EDD03" w14:textId="6C51B971" w:rsidR="00384CE1" w:rsidRDefault="00384CE1" w:rsidP="00EE6F85">
      <w:pPr>
        <w:pStyle w:val="Content"/>
      </w:pPr>
    </w:p>
    <w:p w14:paraId="16441FD6" w14:textId="4E860AEA" w:rsidR="00384CE1" w:rsidRDefault="00384CE1" w:rsidP="00EE6F85">
      <w:pPr>
        <w:pStyle w:val="Content"/>
      </w:pPr>
    </w:p>
    <w:p w14:paraId="075D995D" w14:textId="2CD13CE8" w:rsidR="00384CE1" w:rsidRDefault="00384CE1" w:rsidP="00EE6F85">
      <w:pPr>
        <w:pStyle w:val="Content"/>
      </w:pPr>
    </w:p>
    <w:p w14:paraId="721A6BFE" w14:textId="631DE0FC" w:rsidR="00384CE1" w:rsidRDefault="00384CE1" w:rsidP="00EE6F85">
      <w:pPr>
        <w:pStyle w:val="Content"/>
      </w:pPr>
    </w:p>
    <w:p w14:paraId="0C4D0721" w14:textId="28AF767F" w:rsidR="00D05545" w:rsidRDefault="00D05545" w:rsidP="00EE6F85">
      <w:pPr>
        <w:pStyle w:val="Content"/>
      </w:pPr>
    </w:p>
    <w:p w14:paraId="6E61AFCA" w14:textId="34A1C76D" w:rsidR="00D05545" w:rsidRDefault="00D05545" w:rsidP="00EE6F85">
      <w:pPr>
        <w:pStyle w:val="Content"/>
      </w:pPr>
    </w:p>
    <w:p w14:paraId="3D6C81EE" w14:textId="06C15F6E" w:rsidR="00D05545" w:rsidRDefault="00D05545" w:rsidP="00EE6F85">
      <w:pPr>
        <w:pStyle w:val="Content"/>
      </w:pPr>
    </w:p>
    <w:p w14:paraId="4376BBE1" w14:textId="3D127411" w:rsidR="00D05545" w:rsidRDefault="00D05545" w:rsidP="00EE6F85">
      <w:pPr>
        <w:pStyle w:val="Content"/>
      </w:pPr>
    </w:p>
    <w:p w14:paraId="07FB750A" w14:textId="54C5B156" w:rsidR="00D05545" w:rsidRDefault="00D05545" w:rsidP="00EE6F85">
      <w:pPr>
        <w:pStyle w:val="Content"/>
      </w:pPr>
    </w:p>
    <w:p w14:paraId="3F310CA1" w14:textId="57BE54E7" w:rsidR="00D05545" w:rsidRDefault="00D05545" w:rsidP="00EE6F85">
      <w:pPr>
        <w:pStyle w:val="Content"/>
      </w:pPr>
    </w:p>
    <w:p w14:paraId="3BCC08A5" w14:textId="1D747CE8" w:rsidR="00D05545" w:rsidRDefault="00D05545" w:rsidP="00EE6F85">
      <w:pPr>
        <w:pStyle w:val="Content"/>
      </w:pPr>
    </w:p>
    <w:p w14:paraId="18E89764" w14:textId="2E049944" w:rsidR="00D05545" w:rsidRDefault="00D05545" w:rsidP="00EE6F85">
      <w:pPr>
        <w:pStyle w:val="Content"/>
      </w:pPr>
    </w:p>
    <w:p w14:paraId="0178998D" w14:textId="0AA77385" w:rsidR="00D05545" w:rsidRDefault="00D05545" w:rsidP="00EE6F85">
      <w:pPr>
        <w:pStyle w:val="Content"/>
      </w:pPr>
    </w:p>
    <w:p w14:paraId="550758C2" w14:textId="15E4EC99" w:rsidR="00D05545" w:rsidRDefault="00D05545" w:rsidP="00EE6F85">
      <w:pPr>
        <w:pStyle w:val="Content"/>
      </w:pPr>
    </w:p>
    <w:p w14:paraId="0A556AC6" w14:textId="09EDE275" w:rsidR="00D05545" w:rsidRDefault="00D05545" w:rsidP="00EE6F85">
      <w:pPr>
        <w:pStyle w:val="Content"/>
      </w:pPr>
    </w:p>
    <w:p w14:paraId="061562A5" w14:textId="7D7619FF" w:rsidR="00D05545" w:rsidRDefault="00D05545" w:rsidP="00EE6F85">
      <w:pPr>
        <w:pStyle w:val="Content"/>
      </w:pPr>
    </w:p>
    <w:p w14:paraId="36D04579" w14:textId="6F05F3EB" w:rsidR="00D05545" w:rsidRDefault="00D05545" w:rsidP="00EE6F85">
      <w:pPr>
        <w:pStyle w:val="Content"/>
      </w:pPr>
    </w:p>
    <w:p w14:paraId="526B6AB7" w14:textId="7DE9E17E" w:rsidR="00D05545" w:rsidRDefault="00D05545" w:rsidP="00EE6F85">
      <w:pPr>
        <w:pStyle w:val="Content"/>
      </w:pPr>
    </w:p>
    <w:p w14:paraId="107C9803" w14:textId="16E05AAC" w:rsidR="00D05545" w:rsidRDefault="00D05545" w:rsidP="00EE6F85">
      <w:pPr>
        <w:pStyle w:val="Content"/>
      </w:pPr>
    </w:p>
    <w:p w14:paraId="38033913" w14:textId="6EB15768" w:rsidR="00D05545" w:rsidRDefault="00D05545" w:rsidP="00EE6F85">
      <w:pPr>
        <w:pStyle w:val="Content"/>
      </w:pPr>
    </w:p>
    <w:p w14:paraId="247311E4" w14:textId="6D821AE3" w:rsidR="00D05545" w:rsidRDefault="00D05545" w:rsidP="00EE6F85">
      <w:pPr>
        <w:pStyle w:val="Content"/>
      </w:pPr>
    </w:p>
    <w:p w14:paraId="334E661C" w14:textId="61B00C86" w:rsidR="00D05545" w:rsidRDefault="00D05545" w:rsidP="00EE6F85">
      <w:pPr>
        <w:pStyle w:val="Content"/>
      </w:pPr>
    </w:p>
    <w:p w14:paraId="39DD4E0B" w14:textId="7A07BBE8" w:rsidR="00D05545" w:rsidRDefault="00D05545" w:rsidP="00EE6F85">
      <w:pPr>
        <w:pStyle w:val="Content"/>
      </w:pPr>
    </w:p>
    <w:p w14:paraId="15C0B12A" w14:textId="1C5951BB" w:rsidR="00D05545" w:rsidRDefault="00D05545" w:rsidP="00EE6F85">
      <w:pPr>
        <w:pStyle w:val="Content"/>
      </w:pPr>
    </w:p>
    <w:p w14:paraId="29A132A0" w14:textId="281FE6BD" w:rsidR="00D05545" w:rsidRDefault="00D05545" w:rsidP="00EE6F85">
      <w:pPr>
        <w:pStyle w:val="Content"/>
      </w:pPr>
    </w:p>
    <w:p w14:paraId="6AE3A67E" w14:textId="3A7714B4" w:rsidR="00D05545" w:rsidRDefault="00D05545" w:rsidP="00EE6F85">
      <w:pPr>
        <w:pStyle w:val="Content"/>
      </w:pPr>
    </w:p>
    <w:p w14:paraId="05620AA5" w14:textId="1D3F19D6" w:rsidR="00D05545" w:rsidRDefault="00D05545" w:rsidP="00EE6F85">
      <w:pPr>
        <w:pStyle w:val="Content"/>
      </w:pPr>
    </w:p>
    <w:p w14:paraId="18CEDB92" w14:textId="52CA25B0" w:rsidR="00D05545" w:rsidRDefault="00D05545" w:rsidP="00EE6F85">
      <w:pPr>
        <w:pStyle w:val="Content"/>
      </w:pPr>
    </w:p>
    <w:p w14:paraId="3014ACE0" w14:textId="1616A813" w:rsidR="00D05545" w:rsidRDefault="00DD2AFA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DA92B1" wp14:editId="44F141A3">
                <wp:simplePos x="0" y="0"/>
                <wp:positionH relativeFrom="column">
                  <wp:posOffset>37407</wp:posOffset>
                </wp:positionH>
                <wp:positionV relativeFrom="paragraph">
                  <wp:posOffset>28229</wp:posOffset>
                </wp:positionV>
                <wp:extent cx="6411191" cy="2410691"/>
                <wp:effectExtent l="0" t="0" r="1524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1191" cy="2410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049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24433C7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"Bathroom Mirror &amp; Light Installation"</w:t>
                            </w:r>
                          </w:p>
                          <w:p w14:paraId="4272880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"Brighten bathrooms with elegant mirrors and lighting."</w:t>
                            </w:r>
                          </w:p>
                          <w:p w14:paraId="3ED856BF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proofErr w:type="spellEnd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84A2B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762612D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436E55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"Fly Screen Installation"</w:t>
                            </w:r>
                          </w:p>
                          <w:p w14:paraId="790A482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"Keep bugs out while letting fresh air in."</w:t>
                            </w:r>
                          </w:p>
                          <w:p w14:paraId="1A7FB819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proofErr w:type="spellEnd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0C6512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324163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A76108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E64FA3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77E01" w14:textId="77777777" w:rsidR="00DD2AFA" w:rsidRDefault="00DD2A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A92B1" id="Text Box 53" o:spid="_x0000_s1067" type="#_x0000_t202" style="position:absolute;margin-left:2.95pt;margin-top:2.2pt;width:504.8pt;height:189.8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" fillcolor="white [3201]" strokeweight=".5pt">
                <v:textbox>
                  <w:txbxContent>
                    <w:p w14:paraId="3433049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24433C7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"Bathroom Mirror &amp; Light Installation"</w:t>
                      </w:r>
                    </w:p>
                    <w:p w14:paraId="4272880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"Brighten bathrooms with elegant mirrors and lighting."</w:t>
                      </w:r>
                    </w:p>
                    <w:p w14:paraId="3ED856BF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proofErr w:type="spellEnd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84A2B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762612D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436E55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"Fly Screen Installation"</w:t>
                      </w:r>
                    </w:p>
                    <w:p w14:paraId="790A482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"Keep bugs out while letting fresh air in."</w:t>
                      </w:r>
                    </w:p>
                    <w:p w14:paraId="1A7FB819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proofErr w:type="spellEnd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0C6512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324163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A76108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E64FA3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77E01" w14:textId="77777777" w:rsidR="00DD2AFA" w:rsidRDefault="00DD2AFA"/>
                  </w:txbxContent>
                </v:textbox>
              </v:shape>
            </w:pict>
          </mc:Fallback>
        </mc:AlternateContent>
      </w:r>
    </w:p>
    <w:p w14:paraId="7E3A9EB7" w14:textId="29E7CD11" w:rsidR="00DD2AFA" w:rsidRPr="00DD2AFA" w:rsidRDefault="00DD2AFA" w:rsidP="00DD2AFA"/>
    <w:p w14:paraId="3CB2BEF2" w14:textId="3054257A" w:rsidR="00DD2AFA" w:rsidRPr="00DD2AFA" w:rsidRDefault="00DD2AFA" w:rsidP="00DD2AFA"/>
    <w:p w14:paraId="272E91D0" w14:textId="409C9FE5" w:rsidR="00DD2AFA" w:rsidRPr="00DD2AFA" w:rsidRDefault="00DD2AFA" w:rsidP="00DD2AFA"/>
    <w:p w14:paraId="53AEEB08" w14:textId="787B7FBF" w:rsidR="00DD2AFA" w:rsidRPr="00DD2AFA" w:rsidRDefault="00DD2AFA" w:rsidP="00DD2AFA"/>
    <w:p w14:paraId="34E0CD88" w14:textId="2F3999B9" w:rsidR="00DD2AFA" w:rsidRPr="00DD2AFA" w:rsidRDefault="00DD2AFA" w:rsidP="00DD2AFA"/>
    <w:p w14:paraId="4FCB1457" w14:textId="3CD8280B" w:rsidR="00DD2AFA" w:rsidRPr="00DD2AFA" w:rsidRDefault="00DD2AFA" w:rsidP="00DD2AFA"/>
    <w:p w14:paraId="4B85110D" w14:textId="4AEBFE82" w:rsidR="00DD2AFA" w:rsidRPr="00DD2AFA" w:rsidRDefault="00DD2AFA" w:rsidP="00DD2AFA"/>
    <w:p w14:paraId="5A8F9273" w14:textId="50F21BB8" w:rsidR="00DD2AFA" w:rsidRPr="00DD2AFA" w:rsidRDefault="00DD2AFA" w:rsidP="00DD2AFA"/>
    <w:p w14:paraId="5F54FF37" w14:textId="5ACFD172" w:rsidR="00DD2AFA" w:rsidRDefault="00DD2AFA" w:rsidP="00DD2AFA"/>
    <w:p w14:paraId="71A2F4E7" w14:textId="139A30BD" w:rsidR="00DD2AFA" w:rsidRDefault="00DD2AFA" w:rsidP="00DD2AFA"/>
    <w:p w14:paraId="1D4C8F04" w14:textId="06A480A8" w:rsidR="00DD2AFA" w:rsidRDefault="00DD2AFA" w:rsidP="00DD2AFA">
      <w:pPr>
        <w:pStyle w:val="Content"/>
      </w:pPr>
      <w:r>
        <w:t xml:space="preserve">Output: </w:t>
      </w:r>
    </w:p>
    <w:p w14:paraId="6FE8533E" w14:textId="3ECE63CA" w:rsidR="00DD2AFA" w:rsidRDefault="00DD2AFA" w:rsidP="00DD2AFA"/>
    <w:p w14:paraId="0ED71660" w14:textId="0EDC5859" w:rsidR="00DD2AFA" w:rsidRDefault="00DD2AFA" w:rsidP="00DD2AFA">
      <w:r>
        <w:rPr>
          <w:noProof/>
        </w:rPr>
        <w:drawing>
          <wp:inline distT="0" distB="0" distL="0" distR="0" wp14:anchorId="59C46888" wp14:editId="414BAA98">
            <wp:extent cx="6359236" cy="4394835"/>
            <wp:effectExtent l="0" t="0" r="381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17" cy="44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FA9E" w14:textId="0BA3E92E" w:rsidR="00DD2AFA" w:rsidRDefault="00DD2AFA" w:rsidP="00DD2AFA"/>
    <w:p w14:paraId="2A354E46" w14:textId="5A088E9F" w:rsidR="00DD2AFA" w:rsidRDefault="00DD2AFA" w:rsidP="00DD2AFA"/>
    <w:p w14:paraId="155456A3" w14:textId="5F8C5BC4" w:rsidR="00DD2AFA" w:rsidRDefault="00DD2AFA" w:rsidP="00DD2AFA"/>
    <w:p w14:paraId="26A96305" w14:textId="750F0712" w:rsidR="00DD2AFA" w:rsidRDefault="00544D2F" w:rsidP="00544D2F">
      <w:pPr>
        <w:pStyle w:val="Content"/>
      </w:pPr>
      <w:r>
        <w:lastRenderedPageBreak/>
        <w:t xml:space="preserve">Now I am again going to add about section to show business history, experience, </w:t>
      </w:r>
      <w:proofErr w:type="spellStart"/>
      <w:proofErr w:type="gramStart"/>
      <w:r>
        <w:t>etc</w:t>
      </w:r>
      <w:proofErr w:type="spellEnd"/>
      <w:r>
        <w:t>,.</w:t>
      </w:r>
      <w:proofErr w:type="gramEnd"/>
      <w:r>
        <w:t xml:space="preserve"> Here is the code below that I am going to add inside </w:t>
      </w:r>
      <w:proofErr w:type="spellStart"/>
      <w:r>
        <w:t>App.jsx</w:t>
      </w:r>
      <w:proofErr w:type="spellEnd"/>
      <w:r>
        <w:t xml:space="preserve"> file. </w:t>
      </w:r>
    </w:p>
    <w:p w14:paraId="651059E4" w14:textId="3F557863" w:rsidR="00544D2F" w:rsidRDefault="00544D2F" w:rsidP="00544D2F">
      <w:pPr>
        <w:pStyle w:val="Content"/>
      </w:pPr>
    </w:p>
    <w:p w14:paraId="4CF851C5" w14:textId="6B57E96E" w:rsidR="00544D2F" w:rsidRDefault="00544D2F" w:rsidP="00544D2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A62CEE" wp14:editId="2D0780B8">
                <wp:simplePos x="0" y="0"/>
                <wp:positionH relativeFrom="column">
                  <wp:posOffset>16625</wp:posOffset>
                </wp:positionH>
                <wp:positionV relativeFrom="paragraph">
                  <wp:posOffset>17318</wp:posOffset>
                </wp:positionV>
                <wp:extent cx="6244937" cy="4260273"/>
                <wp:effectExtent l="0" t="0" r="1651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4937" cy="4260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DF2CC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max-w-4xl mx-auto px-4"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8183B7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text-brand-primary"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About Us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54AF6A9A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</w:p>
                          <w:p w14:paraId="68996C56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0DE09A4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At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&amp; Handyman Services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we bring over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10 years of hands-on experience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      </w:r>
                          </w:p>
                          <w:p w14:paraId="4124AFB8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3776093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4BBDD2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2BE086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      </w:r>
                          </w:p>
                          <w:p w14:paraId="2F54BBC5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60B44D6E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00B5F2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F4D83F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Our commitment?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Honest service. Transparent pricing. Lasting results.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We believe in doing things once and doing them right.</w:t>
                            </w:r>
                          </w:p>
                          <w:p w14:paraId="6BCBF0F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E9477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7A1510D" w14:textId="77777777" w:rsidR="00544D2F" w:rsidRDefault="00544D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62CEE" id="Text Box 56" o:spid="_x0000_s1068" type="#_x0000_t202" style="position:absolute;margin-left:1.3pt;margin-top:1.35pt;width:491.75pt;height:335.4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" fillcolor="white [3201]" strokeweight=".5pt">
                <v:textbox>
                  <w:txbxContent>
                    <w:p w14:paraId="1EBDF2CC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max-w-4xl mx-auto px-4"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8183B7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text-brand-primary"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About Us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54AF6A9A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</w:p>
                    <w:p w14:paraId="68996C56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0DE09A4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At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&amp; Handyman Services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we bring over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10 years of hands-on experience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</w:r>
                    </w:p>
                    <w:p w14:paraId="4124AFB8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3776093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4BBDD2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2BE086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</w:r>
                    </w:p>
                    <w:p w14:paraId="2F54BBC5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60B44D6E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00B5F2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F4D83F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Our commitment?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Honest service. Transparent pricing. Lasting results.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We believe in doing things once and doing them right.</w:t>
                      </w:r>
                    </w:p>
                    <w:p w14:paraId="6BCBF0F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E9477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7A1510D" w14:textId="77777777" w:rsidR="00544D2F" w:rsidRDefault="00544D2F"/>
                  </w:txbxContent>
                </v:textbox>
              </v:shape>
            </w:pict>
          </mc:Fallback>
        </mc:AlternateContent>
      </w:r>
    </w:p>
    <w:p w14:paraId="26A311E1" w14:textId="58F1B463" w:rsidR="00544D2F" w:rsidRPr="00544D2F" w:rsidRDefault="00544D2F" w:rsidP="00544D2F"/>
    <w:p w14:paraId="4BA21707" w14:textId="245A31F3" w:rsidR="00544D2F" w:rsidRPr="00544D2F" w:rsidRDefault="00544D2F" w:rsidP="00544D2F"/>
    <w:p w14:paraId="333AF8EA" w14:textId="786C0757" w:rsidR="00544D2F" w:rsidRPr="00544D2F" w:rsidRDefault="00544D2F" w:rsidP="00544D2F"/>
    <w:p w14:paraId="636288BE" w14:textId="5624CFD7" w:rsidR="00544D2F" w:rsidRPr="00544D2F" w:rsidRDefault="00544D2F" w:rsidP="00544D2F"/>
    <w:p w14:paraId="5D465DBF" w14:textId="6F873EC7" w:rsidR="00544D2F" w:rsidRPr="00544D2F" w:rsidRDefault="00544D2F" w:rsidP="00544D2F"/>
    <w:p w14:paraId="328042B1" w14:textId="7D8B5770" w:rsidR="00544D2F" w:rsidRPr="00544D2F" w:rsidRDefault="00544D2F" w:rsidP="00544D2F"/>
    <w:p w14:paraId="65A66D67" w14:textId="3CC0033A" w:rsidR="00544D2F" w:rsidRPr="00544D2F" w:rsidRDefault="00544D2F" w:rsidP="00544D2F"/>
    <w:p w14:paraId="2D4896BF" w14:textId="54CBEC96" w:rsidR="00544D2F" w:rsidRPr="00544D2F" w:rsidRDefault="00544D2F" w:rsidP="00544D2F"/>
    <w:p w14:paraId="2E40101C" w14:textId="6AB6BEF0" w:rsidR="00544D2F" w:rsidRPr="00544D2F" w:rsidRDefault="00544D2F" w:rsidP="00544D2F"/>
    <w:p w14:paraId="7FC7E2F0" w14:textId="325A04A7" w:rsidR="00544D2F" w:rsidRPr="00544D2F" w:rsidRDefault="00544D2F" w:rsidP="00544D2F"/>
    <w:p w14:paraId="4271510F" w14:textId="103F96DA" w:rsidR="00544D2F" w:rsidRPr="00544D2F" w:rsidRDefault="00544D2F" w:rsidP="00544D2F"/>
    <w:p w14:paraId="728AD9F9" w14:textId="53D908D0" w:rsidR="00544D2F" w:rsidRPr="00544D2F" w:rsidRDefault="00544D2F" w:rsidP="00544D2F"/>
    <w:p w14:paraId="4833E802" w14:textId="0A586368" w:rsidR="00544D2F" w:rsidRPr="00544D2F" w:rsidRDefault="00544D2F" w:rsidP="00544D2F"/>
    <w:p w14:paraId="7BEA359D" w14:textId="6317C803" w:rsidR="00544D2F" w:rsidRPr="00544D2F" w:rsidRDefault="00544D2F" w:rsidP="00544D2F"/>
    <w:p w14:paraId="2260FE39" w14:textId="7E059018" w:rsidR="00544D2F" w:rsidRPr="00544D2F" w:rsidRDefault="00544D2F" w:rsidP="00544D2F"/>
    <w:p w14:paraId="3675DC2F" w14:textId="628CCD77" w:rsidR="00544D2F" w:rsidRPr="00544D2F" w:rsidRDefault="00544D2F" w:rsidP="00544D2F"/>
    <w:p w14:paraId="4EB338A1" w14:textId="4C904FA1" w:rsidR="00544D2F" w:rsidRPr="00544D2F" w:rsidRDefault="00544D2F" w:rsidP="00544D2F"/>
    <w:p w14:paraId="332BA694" w14:textId="5F727714" w:rsidR="00544D2F" w:rsidRDefault="00544D2F" w:rsidP="00544D2F">
      <w:pPr>
        <w:tabs>
          <w:tab w:val="left" w:pos="2078"/>
        </w:tabs>
      </w:pPr>
      <w:r>
        <w:t xml:space="preserve">Output: </w:t>
      </w:r>
    </w:p>
    <w:p w14:paraId="454F3273" w14:textId="77777777" w:rsidR="00544D2F" w:rsidRPr="00544D2F" w:rsidRDefault="00544D2F" w:rsidP="00544D2F">
      <w:pPr>
        <w:tabs>
          <w:tab w:val="left" w:pos="2078"/>
        </w:tabs>
      </w:pPr>
    </w:p>
    <w:p w14:paraId="69D12FF0" w14:textId="087D1DC9" w:rsidR="00544D2F" w:rsidRDefault="00544D2F" w:rsidP="00544D2F">
      <w:r>
        <w:rPr>
          <w:noProof/>
        </w:rPr>
        <w:drawing>
          <wp:inline distT="0" distB="0" distL="0" distR="0" wp14:anchorId="29773F1C" wp14:editId="363E20CD">
            <wp:extent cx="4987636" cy="2376356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81" cy="23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5C2B" w14:textId="0098C7A6" w:rsidR="00544D2F" w:rsidRDefault="00544D2F" w:rsidP="00544D2F"/>
    <w:p w14:paraId="002FDF9C" w14:textId="2B6FB9D2" w:rsidR="00544D2F" w:rsidRDefault="002A427F" w:rsidP="002A427F">
      <w:pPr>
        <w:pStyle w:val="Content"/>
      </w:pPr>
      <w:r>
        <w:lastRenderedPageBreak/>
        <w:t xml:space="preserve">Now another last thing I need to add is contact section. Just like above process, I am going to add this code for contact section inside </w:t>
      </w:r>
      <w:proofErr w:type="spellStart"/>
      <w:r>
        <w:t>App.jsx</w:t>
      </w:r>
      <w:proofErr w:type="spellEnd"/>
    </w:p>
    <w:p w14:paraId="783866FB" w14:textId="77777777" w:rsidR="002A427F" w:rsidRDefault="002A427F" w:rsidP="002A427F">
      <w:pPr>
        <w:pStyle w:val="Content"/>
      </w:pPr>
    </w:p>
    <w:p w14:paraId="382A7527" w14:textId="324BB015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AED6D2" wp14:editId="50A30FB7">
                <wp:simplePos x="0" y="0"/>
                <wp:positionH relativeFrom="column">
                  <wp:posOffset>27016</wp:posOffset>
                </wp:positionH>
                <wp:positionV relativeFrom="paragraph">
                  <wp:posOffset>38273</wp:posOffset>
                </wp:positionV>
                <wp:extent cx="5746173" cy="1361209"/>
                <wp:effectExtent l="0" t="0" r="6985" b="1079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173" cy="136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53118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8D34EBD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text-white"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Get in Touch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0D809070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Call us at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0450 123 456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or email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info@chodengardens.com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&lt;/strong&gt;&lt;/p&gt;</w:t>
                            </w:r>
                          </w:p>
                          <w:p w14:paraId="1831E21F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"tel:0450123456"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-primary inline-block"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Call Now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CBC73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382963C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D6D2" id="Text Box 58" o:spid="_x0000_s1069" type="#_x0000_t202" style="position:absolute;margin-left:2.15pt;margin-top:3pt;width:452.45pt;height:107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" fillcolor="white [3201]" strokeweight=".5pt">
                <v:textbox>
                  <w:txbxContent>
                    <w:p w14:paraId="1753118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8D34EBD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text-white"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Get in Touch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0D809070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Call us at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0450 123 456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or email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info@chodengardens.com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&lt;/strong&gt;&lt;/p&gt;</w:t>
                      </w:r>
                    </w:p>
                    <w:p w14:paraId="1831E21F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"tel:0450123456"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-primary inline-block"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Call Now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CBC73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382963C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752877D1" w14:textId="1A9EBB6C" w:rsidR="002A427F" w:rsidRDefault="002A427F" w:rsidP="002A427F">
      <w:pPr>
        <w:pStyle w:val="Content"/>
      </w:pPr>
    </w:p>
    <w:p w14:paraId="5688CCD7" w14:textId="59272D32" w:rsidR="002A427F" w:rsidRDefault="002A427F" w:rsidP="002A427F">
      <w:pPr>
        <w:pStyle w:val="Content"/>
      </w:pPr>
    </w:p>
    <w:p w14:paraId="4EFDAFE1" w14:textId="755126F9" w:rsidR="002A427F" w:rsidRDefault="002A427F" w:rsidP="002A427F">
      <w:pPr>
        <w:pStyle w:val="Content"/>
      </w:pPr>
    </w:p>
    <w:p w14:paraId="45510F4D" w14:textId="51C4C5BA" w:rsidR="002A427F" w:rsidRDefault="002A427F" w:rsidP="002A427F">
      <w:pPr>
        <w:pStyle w:val="Content"/>
      </w:pPr>
    </w:p>
    <w:p w14:paraId="04E258B9" w14:textId="7A72771D" w:rsidR="002A427F" w:rsidRDefault="002A427F" w:rsidP="002A427F">
      <w:pPr>
        <w:pStyle w:val="Content"/>
      </w:pPr>
    </w:p>
    <w:p w14:paraId="5E9F3C41" w14:textId="71DEE8B6" w:rsidR="002A427F" w:rsidRDefault="002A427F" w:rsidP="002A427F">
      <w:pPr>
        <w:pStyle w:val="Content"/>
      </w:pPr>
      <w:r>
        <w:t xml:space="preserve">Now, I also need to add a footer. I am going to create </w:t>
      </w:r>
      <w:proofErr w:type="spellStart"/>
      <w:r>
        <w:t>Footer.jsx</w:t>
      </w:r>
      <w:proofErr w:type="spellEnd"/>
      <w:r>
        <w:t xml:space="preserve"> inside components folder and import it into </w:t>
      </w:r>
      <w:proofErr w:type="spellStart"/>
      <w:r>
        <w:t>App.jsx</w:t>
      </w:r>
      <w:proofErr w:type="spellEnd"/>
      <w:r>
        <w:t xml:space="preserve"> and Footer will be seen in the home page. This is code for </w:t>
      </w:r>
      <w:proofErr w:type="spellStart"/>
      <w:r>
        <w:t>Footer.jsx</w:t>
      </w:r>
      <w:proofErr w:type="spellEnd"/>
    </w:p>
    <w:p w14:paraId="0F927FA3" w14:textId="61A50086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1204ED" wp14:editId="0C4521BA">
                <wp:simplePos x="0" y="0"/>
                <wp:positionH relativeFrom="column">
                  <wp:posOffset>27016</wp:posOffset>
                </wp:positionH>
                <wp:positionV relativeFrom="paragraph">
                  <wp:posOffset>129425</wp:posOffset>
                </wp:positionV>
                <wp:extent cx="5839691" cy="3148445"/>
                <wp:effectExtent l="0" t="0" r="15240" b="1397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691" cy="314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3F6D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C1D57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427595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 text-white py-6 border-t border-neutral-700"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49B95BB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FCC151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&amp;copy;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{new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Date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().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getFullYear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&amp; Handyman Services. All rights reserved.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23511EB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"mt-2"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134D41" w14:textId="50CD2105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Website created by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"text-brand-accent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hover:underline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Green Stack Services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5187B877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5EBC7ED3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05A5D7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&lt;/footer&gt;</w:t>
                            </w:r>
                          </w:p>
                          <w:p w14:paraId="25BF64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A6D78A6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14BA563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B89602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039B305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9F78D3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204ED" id="Text Box 59" o:spid="_x0000_s1070" type="#_x0000_t202" style="position:absolute;margin-left:2.15pt;margin-top:10.2pt;width:459.8pt;height:247.9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" fillcolor="white [3201]" strokeweight=".5pt">
                <v:textbox>
                  <w:txbxContent>
                    <w:p w14:paraId="5F23F6D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C1D57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427595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 text-white py-6 border-t border-neutral-700"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49B95BB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FCC151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&amp;copy;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{new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Date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().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getFullYear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&amp; Handyman Services. All rights reserved.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23511EB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"mt-2"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134D41" w14:textId="50CD2105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Website created by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"text-brand-accent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hover:underline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Green Stack Services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5187B877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5EBC7ED3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05A5D7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&lt;/footer&gt;</w:t>
                      </w:r>
                    </w:p>
                    <w:p w14:paraId="25BF64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A6D78A6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14BA563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B89602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039B305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9F78D3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1E40A28F" w14:textId="77777777" w:rsidR="002A427F" w:rsidRDefault="002A427F" w:rsidP="002A427F">
      <w:pPr>
        <w:pStyle w:val="Content"/>
      </w:pPr>
    </w:p>
    <w:p w14:paraId="3A92936A" w14:textId="242E09E0" w:rsidR="002A427F" w:rsidRDefault="002A427F" w:rsidP="002A427F">
      <w:pPr>
        <w:pStyle w:val="Content"/>
      </w:pPr>
    </w:p>
    <w:p w14:paraId="153D8AFA" w14:textId="7B99D9DC" w:rsidR="002A427F" w:rsidRDefault="002A427F" w:rsidP="002A427F">
      <w:pPr>
        <w:pStyle w:val="Content"/>
      </w:pPr>
    </w:p>
    <w:p w14:paraId="5847BB84" w14:textId="52F194B0" w:rsidR="00D04897" w:rsidRDefault="00D04897" w:rsidP="002A427F">
      <w:pPr>
        <w:pStyle w:val="Content"/>
      </w:pPr>
    </w:p>
    <w:p w14:paraId="18E206B2" w14:textId="32279D94" w:rsidR="00D04897" w:rsidRDefault="00D04897" w:rsidP="002A427F">
      <w:pPr>
        <w:pStyle w:val="Content"/>
      </w:pPr>
    </w:p>
    <w:p w14:paraId="34D4F21C" w14:textId="6858F09D" w:rsidR="00D04897" w:rsidRDefault="00D04897" w:rsidP="002A427F">
      <w:pPr>
        <w:pStyle w:val="Content"/>
      </w:pPr>
    </w:p>
    <w:p w14:paraId="3713AC13" w14:textId="08BD241B" w:rsidR="00D04897" w:rsidRDefault="00D04897" w:rsidP="002A427F">
      <w:pPr>
        <w:pStyle w:val="Content"/>
      </w:pPr>
    </w:p>
    <w:p w14:paraId="5B1ED30F" w14:textId="4893C994" w:rsidR="00D04897" w:rsidRDefault="00D04897" w:rsidP="002A427F">
      <w:pPr>
        <w:pStyle w:val="Content"/>
      </w:pPr>
    </w:p>
    <w:p w14:paraId="68A91884" w14:textId="3A1E736B" w:rsidR="00D04897" w:rsidRDefault="00D04897" w:rsidP="002A427F">
      <w:pPr>
        <w:pStyle w:val="Content"/>
      </w:pPr>
    </w:p>
    <w:p w14:paraId="3D3EA630" w14:textId="277A62DF" w:rsidR="00D04897" w:rsidRDefault="00D04897" w:rsidP="002A427F">
      <w:pPr>
        <w:pStyle w:val="Content"/>
      </w:pPr>
    </w:p>
    <w:p w14:paraId="1D2FB9EA" w14:textId="4AFC02A0" w:rsidR="00D04897" w:rsidRDefault="00D04897" w:rsidP="002A427F">
      <w:pPr>
        <w:pStyle w:val="Content"/>
      </w:pPr>
    </w:p>
    <w:p w14:paraId="40FD8BF1" w14:textId="59EE71E5" w:rsidR="00D04897" w:rsidRDefault="00D04897" w:rsidP="002A427F">
      <w:pPr>
        <w:pStyle w:val="Content"/>
      </w:pPr>
    </w:p>
    <w:p w14:paraId="2B9433C3" w14:textId="6F9283F2" w:rsidR="00D04897" w:rsidRDefault="00D04897" w:rsidP="002A427F">
      <w:pPr>
        <w:pStyle w:val="Content"/>
      </w:pPr>
    </w:p>
    <w:p w14:paraId="62DCDF63" w14:textId="70DDB1FF" w:rsidR="00D04897" w:rsidRDefault="00D04897" w:rsidP="002A427F">
      <w:pPr>
        <w:pStyle w:val="Content"/>
      </w:pPr>
      <w:r>
        <w:t xml:space="preserve">And then I have imported inside </w:t>
      </w:r>
      <w:proofErr w:type="spellStart"/>
      <w:r>
        <w:t>App.jsx</w:t>
      </w:r>
      <w:proofErr w:type="spellEnd"/>
      <w:r>
        <w:t xml:space="preserve"> like this: </w:t>
      </w:r>
    </w:p>
    <w:p w14:paraId="04027E73" w14:textId="1DE2EF9B" w:rsidR="00D04897" w:rsidRDefault="00D04897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0EC0F0" wp14:editId="61222F36">
                <wp:simplePos x="0" y="0"/>
                <wp:positionH relativeFrom="column">
                  <wp:posOffset>27016</wp:posOffset>
                </wp:positionH>
                <wp:positionV relativeFrom="paragraph">
                  <wp:posOffset>198928</wp:posOffset>
                </wp:positionV>
                <wp:extent cx="6161809" cy="696191"/>
                <wp:effectExtent l="0" t="0" r="10795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809" cy="696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5FAE6" w14:textId="77777777" w:rsidR="00D04897" w:rsidRPr="00D04897" w:rsidRDefault="00D04897" w:rsidP="00D0489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"./components/Footer</w:t>
                            </w:r>
                            <w:proofErr w:type="gramStart"/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357A7EE" w14:textId="77777777" w:rsidR="00D04897" w:rsidRDefault="00D048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C0F0" id="Text Box 60" o:spid="_x0000_s1071" type="#_x0000_t202" style="position:absolute;margin-left:2.15pt;margin-top:15.65pt;width:485.2pt;height:54.8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" fillcolor="white [3201]" strokeweight=".5pt">
                <v:textbox>
                  <w:txbxContent>
                    <w:p w14:paraId="3985FAE6" w14:textId="77777777" w:rsidR="00D04897" w:rsidRPr="00D04897" w:rsidRDefault="00D04897" w:rsidP="00D0489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"./components/Footer</w:t>
                      </w:r>
                      <w:proofErr w:type="gramStart"/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357A7EE" w14:textId="77777777" w:rsidR="00D04897" w:rsidRDefault="00D04897"/>
                  </w:txbxContent>
                </v:textbox>
              </v:shape>
            </w:pict>
          </mc:Fallback>
        </mc:AlternateContent>
      </w:r>
    </w:p>
    <w:p w14:paraId="63C1E36C" w14:textId="777A0607" w:rsidR="00D04897" w:rsidRDefault="00D04897" w:rsidP="002A427F">
      <w:pPr>
        <w:pStyle w:val="Content"/>
      </w:pPr>
    </w:p>
    <w:p w14:paraId="1F462B76" w14:textId="61FE1D84" w:rsidR="00D04897" w:rsidRDefault="00D04897" w:rsidP="002A427F">
      <w:pPr>
        <w:pStyle w:val="Content"/>
      </w:pPr>
    </w:p>
    <w:p w14:paraId="6CBF2E03" w14:textId="7D5519DA" w:rsidR="00D04897" w:rsidRDefault="00D04897" w:rsidP="002A427F">
      <w:pPr>
        <w:pStyle w:val="Content"/>
      </w:pPr>
    </w:p>
    <w:p w14:paraId="44CDCEA2" w14:textId="267D023B" w:rsidR="00D04897" w:rsidRDefault="00D04897" w:rsidP="002A427F">
      <w:pPr>
        <w:pStyle w:val="Content"/>
      </w:pPr>
    </w:p>
    <w:p w14:paraId="24CB620F" w14:textId="297D9E03" w:rsidR="00D04897" w:rsidRDefault="00D04897" w:rsidP="002A427F">
      <w:pPr>
        <w:pStyle w:val="Content"/>
      </w:pPr>
    </w:p>
    <w:p w14:paraId="53239448" w14:textId="7B53469E" w:rsidR="00D04897" w:rsidRDefault="00223C67" w:rsidP="002A427F">
      <w:pPr>
        <w:pStyle w:val="Content"/>
      </w:pPr>
      <w:r>
        <w:lastRenderedPageBreak/>
        <w:t xml:space="preserve">Now we can see the footer contents inside the website. Now this is just a basic structure of what I can show inside the webpage. </w:t>
      </w:r>
    </w:p>
    <w:p w14:paraId="44C9287D" w14:textId="74231E72" w:rsidR="004A6E1E" w:rsidRDefault="004A6E1E" w:rsidP="002A427F">
      <w:pPr>
        <w:pStyle w:val="Content"/>
      </w:pPr>
    </w:p>
    <w:p w14:paraId="0253EFDB" w14:textId="0C9BF69E" w:rsidR="004A6E1E" w:rsidRDefault="004A6E1E" w:rsidP="002A427F">
      <w:pPr>
        <w:pStyle w:val="Content"/>
      </w:pPr>
      <w:r>
        <w:t xml:space="preserve">Now what I did is, since I am not going to use complex </w:t>
      </w:r>
      <w:proofErr w:type="spellStart"/>
      <w:r>
        <w:t>ButtonSvg.jsx</w:t>
      </w:r>
      <w:proofErr w:type="spellEnd"/>
      <w:r>
        <w:t xml:space="preserve"> and </w:t>
      </w:r>
      <w:proofErr w:type="spellStart"/>
      <w:r>
        <w:t>ButtonGradient.jsx</w:t>
      </w:r>
      <w:proofErr w:type="spellEnd"/>
      <w:r>
        <w:t xml:space="preserve">, I am planning to delete the </w:t>
      </w:r>
      <w:proofErr w:type="spellStart"/>
      <w:r>
        <w:t>svg</w:t>
      </w:r>
      <w:proofErr w:type="spellEnd"/>
      <w:r>
        <w:t xml:space="preserve"> folder completely and just make </w:t>
      </w:r>
      <w:proofErr w:type="spellStart"/>
      <w:r>
        <w:t>asimple</w:t>
      </w:r>
      <w:proofErr w:type="spellEnd"/>
      <w:r>
        <w:t xml:space="preserve"> </w:t>
      </w:r>
      <w:proofErr w:type="spellStart"/>
      <w:r>
        <w:t>Button.jsx</w:t>
      </w:r>
      <w:proofErr w:type="spellEnd"/>
      <w:r>
        <w:t xml:space="preserve"> to make it less complex and I have organized here and there and this is what current project structure looks like. </w:t>
      </w:r>
    </w:p>
    <w:p w14:paraId="5650C578" w14:textId="24D5E49D" w:rsidR="00EB18FF" w:rsidRDefault="00EB18F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ACFB64" wp14:editId="3E4AA01B">
                <wp:simplePos x="0" y="0"/>
                <wp:positionH relativeFrom="column">
                  <wp:posOffset>16625</wp:posOffset>
                </wp:positionH>
                <wp:positionV relativeFrom="paragraph">
                  <wp:posOffset>99118</wp:posOffset>
                </wp:positionV>
                <wp:extent cx="6172200" cy="6234545"/>
                <wp:effectExtent l="0" t="0" r="12700" b="1397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234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E1F4B" w14:textId="77777777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E634E8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node_modules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/               # Auto-generated packages (do not edit)</w:t>
                            </w:r>
                          </w:p>
                          <w:p w14:paraId="72C9239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public/                     # Static files served as-is</w:t>
                            </w:r>
                          </w:p>
                          <w:p w14:paraId="2966D2F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# Favicon icon</w:t>
                            </w:r>
                          </w:p>
                          <w:p w14:paraId="68B8EEE0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/                        # Source code (main app logic)</w:t>
                            </w:r>
                          </w:p>
                          <w:p w14:paraId="19B105B5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assets/                 # Media and static assets</w:t>
                            </w:r>
                          </w:p>
                          <w:p w14:paraId="3734ADAC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images/             # Project-related images</w:t>
                            </w:r>
                          </w:p>
                          <w:p w14:paraId="7AF76CCF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# Duplicate for ease of use in head</w:t>
                            </w:r>
                          </w:p>
                          <w:p w14:paraId="01162C6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4AB30260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Button.jsx</w:t>
                            </w:r>
                            <w:proofErr w:type="spellEnd"/>
                          </w:p>
                          <w:p w14:paraId="506F003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Footer.jsx</w:t>
                            </w:r>
                            <w:proofErr w:type="spellEnd"/>
                          </w:p>
                          <w:p w14:paraId="4D68B731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Header.jsx</w:t>
                            </w:r>
                            <w:proofErr w:type="spellEnd"/>
                          </w:p>
                          <w:p w14:paraId="4548B1E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ServiceCard.jsx</w:t>
                            </w:r>
                            <w:proofErr w:type="spellEnd"/>
                          </w:p>
                          <w:p w14:paraId="10DD183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styles/                 # Tailwind and global styles</w:t>
                            </w:r>
                          </w:p>
                          <w:p w14:paraId="0CF621FD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5982A8FF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App.jsx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  # Main application layout</w:t>
                            </w:r>
                          </w:p>
                          <w:p w14:paraId="049A206C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│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main.jsx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 # Entry point for React (Vite mount point)</w:t>
                            </w:r>
                          </w:p>
                          <w:p w14:paraId="27DA844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gitignore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   # Files and folders ignored by Git</w:t>
                            </w:r>
                          </w:p>
                          <w:p w14:paraId="0511AF1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eslint.config.js           #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ESLint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configuration</w:t>
                            </w:r>
                          </w:p>
                          <w:p w14:paraId="12763B7B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index.html                 # Main HTML template for Vite</w:t>
                            </w:r>
                          </w:p>
                          <w:p w14:paraId="5CD48D6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     # Project metadata and dependencies</w:t>
                            </w:r>
                          </w:p>
                          <w:p w14:paraId="6141EA08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lock.json</w:t>
                            </w:r>
                            <w:proofErr w:type="spellEnd"/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         # Exact dependency tree (auto-generated)</w:t>
                            </w:r>
                          </w:p>
                          <w:p w14:paraId="38BC1C88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postcss.config.js          # </w:t>
                            </w:r>
                            <w:proofErr w:type="spell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PostCSS</w:t>
                            </w:r>
                            <w:proofErr w:type="spell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configuration for Tailwind</w:t>
                            </w:r>
                          </w:p>
                          <w:p w14:paraId="239F6F44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rajdaiwebsite_documentation.docx  #</w:t>
                            </w:r>
                            <w:proofErr w:type="gramEnd"/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Project notes &amp; documentation</w:t>
                            </w:r>
                          </w:p>
                          <w:p w14:paraId="367C3FB9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README.md                  # Project overview and instructions</w:t>
                            </w:r>
                          </w:p>
                          <w:p w14:paraId="57A562A3" w14:textId="77777777" w:rsidR="00EB18FF" w:rsidRPr="00EB18FF" w:rsidRDefault="00EB18FF" w:rsidP="00EB18FF">
                            <w:pPr>
                              <w:pStyle w:val="Content"/>
                              <w:rPr>
                                <w:rFonts w:hint="eastAsia"/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├──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tailwind.config.js         # Tailwind CSS configuration</w:t>
                            </w:r>
                          </w:p>
                          <w:p w14:paraId="20063779" w14:textId="7EC5FD86" w:rsidR="00EB18FF" w:rsidRPr="00EB18FF" w:rsidRDefault="00EB18FF" w:rsidP="00EB18FF">
                            <w:pPr>
                              <w:pStyle w:val="Content"/>
                              <w:rPr>
                                <w:sz w:val="24"/>
                                <w:szCs w:val="21"/>
                              </w:rPr>
                            </w:pP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└──</w:t>
                            </w:r>
                            <w:r w:rsidRPr="00EB18FF">
                              <w:rPr>
                                <w:rFonts w:hint="eastAsia"/>
                                <w:sz w:val="24"/>
                                <w:szCs w:val="21"/>
                              </w:rPr>
                              <w:t xml:space="preserve"> vite.config.js             # Vite development server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FB64" id="Text Box 62" o:spid="_x0000_s1072" type="#_x0000_t202" style="position:absolute;margin-left:1.3pt;margin-top:7.8pt;width:486pt;height:490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" fillcolor="white [3201]" strokeweight=".5pt">
                <v:textbox>
                  <w:txbxContent>
                    <w:p w14:paraId="12DE1F4B" w14:textId="77777777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sz w:val="24"/>
                          <w:szCs w:val="21"/>
                        </w:rPr>
                        <w:t>rajdaiwebsite/</w:t>
                      </w:r>
                    </w:p>
                    <w:p w14:paraId="6E634E8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node_modules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/               # Auto-generated packages (do not edit)</w:t>
                      </w:r>
                    </w:p>
                    <w:p w14:paraId="72C9239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public/                     # Static files served as-is</w:t>
                      </w:r>
                    </w:p>
                    <w:p w14:paraId="2966D2F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favicon.svg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# Favicon icon</w:t>
                      </w:r>
                    </w:p>
                    <w:p w14:paraId="68B8EEE0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src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/                        # Source code (main app logic)</w:t>
                      </w:r>
                    </w:p>
                    <w:p w14:paraId="19B105B5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assets/                 # Media and static assets</w:t>
                      </w:r>
                    </w:p>
                    <w:p w14:paraId="3734ADAC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images/             # Project-related images</w:t>
                      </w:r>
                    </w:p>
                    <w:p w14:paraId="7AF76CCF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favicon.svg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# Duplicate for ease of use in head</w:t>
                      </w:r>
                    </w:p>
                    <w:p w14:paraId="01162C6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4AB30260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Button.jsx</w:t>
                      </w:r>
                      <w:proofErr w:type="spellEnd"/>
                    </w:p>
                    <w:p w14:paraId="506F003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Footer.jsx</w:t>
                      </w:r>
                      <w:proofErr w:type="spellEnd"/>
                    </w:p>
                    <w:p w14:paraId="4D68B731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Header.jsx</w:t>
                      </w:r>
                      <w:proofErr w:type="spellEnd"/>
                    </w:p>
                    <w:p w14:paraId="4548B1E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ServiceCard.jsx</w:t>
                      </w:r>
                      <w:proofErr w:type="spellEnd"/>
                    </w:p>
                    <w:p w14:paraId="10DD183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styles/                 # Tailwind and global styles</w:t>
                      </w:r>
                    </w:p>
                    <w:p w14:paraId="0CF621FD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5982A8FF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App.jsx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  # Main application layout</w:t>
                      </w:r>
                    </w:p>
                    <w:p w14:paraId="049A206C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│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main.jsx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 # Entry point for React (Vite mount point)</w:t>
                      </w:r>
                    </w:p>
                    <w:p w14:paraId="27DA844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gitignore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   # Files and folders ignored by Git</w:t>
                      </w:r>
                    </w:p>
                    <w:p w14:paraId="0511AF1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eslint.config.js           #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ESLint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configuration</w:t>
                      </w:r>
                    </w:p>
                    <w:p w14:paraId="12763B7B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index.html                 # Main HTML template for Vite</w:t>
                      </w:r>
                    </w:p>
                    <w:p w14:paraId="5CD48D6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package.json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     # Project metadata and dependencies</w:t>
                      </w:r>
                    </w:p>
                    <w:p w14:paraId="6141EA08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lock.json</w:t>
                      </w:r>
                      <w:proofErr w:type="spellEnd"/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         # Exact dependency tree (auto-generated)</w:t>
                      </w:r>
                    </w:p>
                    <w:p w14:paraId="38BC1C88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postcss.config.js          # </w:t>
                      </w:r>
                      <w:proofErr w:type="spell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PostCSS</w:t>
                      </w:r>
                      <w:proofErr w:type="spell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configuration for Tailwind</w:t>
                      </w:r>
                    </w:p>
                    <w:p w14:paraId="239F6F44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</w:t>
                      </w:r>
                      <w:proofErr w:type="gramStart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rajdaiwebsite_documentation.docx  #</w:t>
                      </w:r>
                      <w:proofErr w:type="gramEnd"/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Project notes &amp; documentation</w:t>
                      </w:r>
                    </w:p>
                    <w:p w14:paraId="367C3FB9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README.md                  # Project overview and instructions</w:t>
                      </w:r>
                    </w:p>
                    <w:p w14:paraId="57A562A3" w14:textId="77777777" w:rsidR="00EB18FF" w:rsidRPr="00EB18FF" w:rsidRDefault="00EB18FF" w:rsidP="00EB18FF">
                      <w:pPr>
                        <w:pStyle w:val="Content"/>
                        <w:rPr>
                          <w:rFonts w:hint="eastAsia"/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├──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tailwind.config.js         # Tailwind CSS configuration</w:t>
                      </w:r>
                    </w:p>
                    <w:p w14:paraId="20063779" w14:textId="7EC5FD86" w:rsidR="00EB18FF" w:rsidRPr="00EB18FF" w:rsidRDefault="00EB18FF" w:rsidP="00EB18FF">
                      <w:pPr>
                        <w:pStyle w:val="Content"/>
                        <w:rPr>
                          <w:sz w:val="24"/>
                          <w:szCs w:val="21"/>
                        </w:rPr>
                      </w:pP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>└──</w:t>
                      </w:r>
                      <w:r w:rsidRPr="00EB18FF">
                        <w:rPr>
                          <w:rFonts w:hint="eastAsia"/>
                          <w:sz w:val="24"/>
                          <w:szCs w:val="21"/>
                        </w:rPr>
                        <w:t xml:space="preserve"> vite.config.js             # Vite development server configuration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CF9E59" w14:textId="4398E818" w:rsidR="004A6E1E" w:rsidRDefault="004A6E1E" w:rsidP="002A427F">
      <w:pPr>
        <w:pStyle w:val="Content"/>
      </w:pPr>
    </w:p>
    <w:p w14:paraId="5C0CC353" w14:textId="0DEA4045" w:rsidR="00EB18FF" w:rsidRDefault="00EB18FF" w:rsidP="002A427F">
      <w:pPr>
        <w:pStyle w:val="Content"/>
      </w:pPr>
    </w:p>
    <w:p w14:paraId="6EB0545B" w14:textId="7DA11739" w:rsidR="00EB18FF" w:rsidRDefault="00EB18FF" w:rsidP="002A427F">
      <w:pPr>
        <w:pStyle w:val="Content"/>
      </w:pPr>
    </w:p>
    <w:p w14:paraId="2804E2C4" w14:textId="5E7C32D2" w:rsidR="00EB18FF" w:rsidRDefault="00EB18FF" w:rsidP="002A427F">
      <w:pPr>
        <w:pStyle w:val="Content"/>
      </w:pPr>
    </w:p>
    <w:p w14:paraId="5DB69647" w14:textId="4FECF251" w:rsidR="00EB18FF" w:rsidRDefault="00EB18FF" w:rsidP="002A427F">
      <w:pPr>
        <w:pStyle w:val="Content"/>
      </w:pPr>
    </w:p>
    <w:p w14:paraId="5018E458" w14:textId="65FCD26B" w:rsidR="00EB18FF" w:rsidRDefault="00EB18FF" w:rsidP="002A427F">
      <w:pPr>
        <w:pStyle w:val="Content"/>
      </w:pPr>
    </w:p>
    <w:p w14:paraId="2F213388" w14:textId="27C2A806" w:rsidR="00EB18FF" w:rsidRDefault="00EB18FF" w:rsidP="002A427F">
      <w:pPr>
        <w:pStyle w:val="Content"/>
      </w:pPr>
    </w:p>
    <w:p w14:paraId="71B4A9D2" w14:textId="3AE3CD9B" w:rsidR="00EB18FF" w:rsidRDefault="00EB18FF" w:rsidP="002A427F">
      <w:pPr>
        <w:pStyle w:val="Content"/>
      </w:pPr>
    </w:p>
    <w:p w14:paraId="505397F0" w14:textId="31F8A9DB" w:rsidR="00EB18FF" w:rsidRDefault="00EB18FF" w:rsidP="002A427F">
      <w:pPr>
        <w:pStyle w:val="Content"/>
      </w:pPr>
    </w:p>
    <w:p w14:paraId="2B98FDF8" w14:textId="2753CA8B" w:rsidR="00EB18FF" w:rsidRDefault="00EB18FF" w:rsidP="002A427F">
      <w:pPr>
        <w:pStyle w:val="Content"/>
      </w:pPr>
    </w:p>
    <w:p w14:paraId="548DF9DB" w14:textId="65B72BB6" w:rsidR="00EB18FF" w:rsidRDefault="00EB18FF" w:rsidP="002A427F">
      <w:pPr>
        <w:pStyle w:val="Content"/>
      </w:pPr>
    </w:p>
    <w:p w14:paraId="3F14C733" w14:textId="1B2AC074" w:rsidR="00EB18FF" w:rsidRDefault="00EB18FF" w:rsidP="002A427F">
      <w:pPr>
        <w:pStyle w:val="Content"/>
      </w:pPr>
    </w:p>
    <w:p w14:paraId="5225DC36" w14:textId="117DD4B1" w:rsidR="00EB18FF" w:rsidRDefault="00EB18FF" w:rsidP="002A427F">
      <w:pPr>
        <w:pStyle w:val="Content"/>
      </w:pPr>
    </w:p>
    <w:p w14:paraId="2355524F" w14:textId="1B436988" w:rsidR="00EB18FF" w:rsidRDefault="00EB18FF" w:rsidP="002A427F">
      <w:pPr>
        <w:pStyle w:val="Content"/>
      </w:pPr>
    </w:p>
    <w:p w14:paraId="04344F2A" w14:textId="65CDC00B" w:rsidR="00EB18FF" w:rsidRDefault="00EB18FF" w:rsidP="002A427F">
      <w:pPr>
        <w:pStyle w:val="Content"/>
      </w:pPr>
    </w:p>
    <w:p w14:paraId="214D5245" w14:textId="2E59E69A" w:rsidR="00EB18FF" w:rsidRDefault="00EB18FF" w:rsidP="002A427F">
      <w:pPr>
        <w:pStyle w:val="Content"/>
      </w:pPr>
    </w:p>
    <w:p w14:paraId="49F06B00" w14:textId="2745BCAA" w:rsidR="00EB18FF" w:rsidRDefault="00EB18FF" w:rsidP="002A427F">
      <w:pPr>
        <w:pStyle w:val="Content"/>
      </w:pPr>
    </w:p>
    <w:p w14:paraId="39637B2F" w14:textId="3879811B" w:rsidR="00EB18FF" w:rsidRDefault="00EB18FF" w:rsidP="002A427F">
      <w:pPr>
        <w:pStyle w:val="Content"/>
      </w:pPr>
    </w:p>
    <w:p w14:paraId="285ACA24" w14:textId="3E099F0B" w:rsidR="00EB18FF" w:rsidRDefault="00EB18FF" w:rsidP="002A427F">
      <w:pPr>
        <w:pStyle w:val="Content"/>
      </w:pPr>
    </w:p>
    <w:p w14:paraId="12274C47" w14:textId="08A60D1F" w:rsidR="00EB18FF" w:rsidRDefault="00EB18FF" w:rsidP="002A427F">
      <w:pPr>
        <w:pStyle w:val="Content"/>
      </w:pPr>
    </w:p>
    <w:p w14:paraId="6552231E" w14:textId="1B1A3355" w:rsidR="00EB18FF" w:rsidRDefault="00EB18FF" w:rsidP="002A427F">
      <w:pPr>
        <w:pStyle w:val="Content"/>
      </w:pPr>
    </w:p>
    <w:p w14:paraId="572FF9E7" w14:textId="6692EB55" w:rsidR="00EB18FF" w:rsidRDefault="00EB18FF" w:rsidP="002A427F">
      <w:pPr>
        <w:pStyle w:val="Content"/>
      </w:pPr>
    </w:p>
    <w:p w14:paraId="2D5B029B" w14:textId="177FCF46" w:rsidR="00EB18FF" w:rsidRDefault="00EB18FF" w:rsidP="002A427F">
      <w:pPr>
        <w:pStyle w:val="Content"/>
      </w:pPr>
    </w:p>
    <w:p w14:paraId="1D3F778A" w14:textId="26D9AB12" w:rsidR="00EB18FF" w:rsidRDefault="00EB18FF" w:rsidP="002A427F">
      <w:pPr>
        <w:pStyle w:val="Content"/>
      </w:pPr>
    </w:p>
    <w:p w14:paraId="0784A563" w14:textId="06C98443" w:rsidR="00EB18FF" w:rsidRDefault="00EB18FF" w:rsidP="002A427F">
      <w:pPr>
        <w:pStyle w:val="Content"/>
      </w:pPr>
    </w:p>
    <w:p w14:paraId="7BE3A1C7" w14:textId="67A2983A" w:rsidR="00EB18FF" w:rsidRDefault="00EB18FF" w:rsidP="002A427F">
      <w:pPr>
        <w:pStyle w:val="Content"/>
      </w:pPr>
      <w:r>
        <w:lastRenderedPageBreak/>
        <w:t xml:space="preserve">Now, </w:t>
      </w:r>
      <w:r w:rsidR="00982DDC">
        <w:t xml:space="preserve">just like that, with basic editing in the frontend, we have our website live preview here: </w:t>
      </w:r>
      <w:hyperlink r:id="rId19" w:history="1">
        <w:r w:rsidR="00982DDC" w:rsidRPr="00DB025D">
          <w:rPr>
            <w:rStyle w:val="Hyperlink"/>
          </w:rPr>
          <w:t>https://rajdaiwebsite.vercel.app/</w:t>
        </w:r>
      </w:hyperlink>
    </w:p>
    <w:p w14:paraId="25BDCCC2" w14:textId="63B6E90C" w:rsidR="00982DDC" w:rsidRDefault="00982DDC" w:rsidP="002A427F">
      <w:pPr>
        <w:pStyle w:val="Content"/>
      </w:pPr>
    </w:p>
    <w:p w14:paraId="31CB8983" w14:textId="7D242134" w:rsidR="00982DDC" w:rsidRDefault="00982DDC" w:rsidP="002A427F">
      <w:pPr>
        <w:pStyle w:val="Content"/>
      </w:pPr>
    </w:p>
    <w:p w14:paraId="6E1ABBF4" w14:textId="77777777" w:rsidR="00982DDC" w:rsidRDefault="00982DDC" w:rsidP="002A427F">
      <w:pPr>
        <w:pStyle w:val="Content"/>
      </w:pPr>
    </w:p>
    <w:p w14:paraId="0B52D987" w14:textId="77777777" w:rsidR="00982DDC" w:rsidRPr="00544D2F" w:rsidRDefault="00982DDC" w:rsidP="002A427F">
      <w:pPr>
        <w:pStyle w:val="Content"/>
      </w:pPr>
    </w:p>
    <w:sectPr w:rsidR="00982DDC" w:rsidRPr="00544D2F" w:rsidSect="00DF027C">
      <w:headerReference w:type="default" r:id="rId20"/>
      <w:footerReference w:type="default" r:id="rId2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2453A" w14:textId="77777777" w:rsidR="00CB0EE1" w:rsidRDefault="00CB0EE1">
      <w:r>
        <w:separator/>
      </w:r>
    </w:p>
    <w:p w14:paraId="6B86734C" w14:textId="77777777" w:rsidR="00CB0EE1" w:rsidRDefault="00CB0EE1"/>
  </w:endnote>
  <w:endnote w:type="continuationSeparator" w:id="0">
    <w:p w14:paraId="0A62CB14" w14:textId="77777777" w:rsidR="00CB0EE1" w:rsidRDefault="00CB0EE1">
      <w:r>
        <w:continuationSeparator/>
      </w:r>
    </w:p>
    <w:p w14:paraId="0B158141" w14:textId="77777777" w:rsidR="00CB0EE1" w:rsidRDefault="00CB0E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A2B82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F7EDB20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78ADD" w14:textId="77777777" w:rsidR="00CB0EE1" w:rsidRDefault="00CB0EE1">
      <w:r>
        <w:separator/>
      </w:r>
    </w:p>
    <w:p w14:paraId="6BA73AF1" w14:textId="77777777" w:rsidR="00CB0EE1" w:rsidRDefault="00CB0EE1"/>
  </w:footnote>
  <w:footnote w:type="continuationSeparator" w:id="0">
    <w:p w14:paraId="04ADBC0F" w14:textId="77777777" w:rsidR="00CB0EE1" w:rsidRDefault="00CB0EE1">
      <w:r>
        <w:continuationSeparator/>
      </w:r>
    </w:p>
    <w:p w14:paraId="181440CD" w14:textId="77777777" w:rsidR="00CB0EE1" w:rsidRDefault="00CB0E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7E4161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D97E975" w14:textId="77777777" w:rsidR="00D077E9" w:rsidRDefault="00D077E9">
          <w:pPr>
            <w:pStyle w:val="Header"/>
          </w:pPr>
        </w:p>
      </w:tc>
    </w:tr>
  </w:tbl>
  <w:p w14:paraId="0430D32B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69"/>
    <w:rsid w:val="0002482E"/>
    <w:rsid w:val="00050324"/>
    <w:rsid w:val="00063AFA"/>
    <w:rsid w:val="000A0150"/>
    <w:rsid w:val="000A786E"/>
    <w:rsid w:val="000C15EF"/>
    <w:rsid w:val="000D1A99"/>
    <w:rsid w:val="000E63C9"/>
    <w:rsid w:val="001200A2"/>
    <w:rsid w:val="00130E9D"/>
    <w:rsid w:val="00135AC6"/>
    <w:rsid w:val="00150A6D"/>
    <w:rsid w:val="00172289"/>
    <w:rsid w:val="00185B35"/>
    <w:rsid w:val="001F2BC8"/>
    <w:rsid w:val="001F5F6B"/>
    <w:rsid w:val="00223C67"/>
    <w:rsid w:val="00243EBC"/>
    <w:rsid w:val="00246A35"/>
    <w:rsid w:val="00284348"/>
    <w:rsid w:val="002A427F"/>
    <w:rsid w:val="002F51F5"/>
    <w:rsid w:val="00312137"/>
    <w:rsid w:val="00330359"/>
    <w:rsid w:val="0033762F"/>
    <w:rsid w:val="00366C7E"/>
    <w:rsid w:val="00384CE1"/>
    <w:rsid w:val="00384EA3"/>
    <w:rsid w:val="00391130"/>
    <w:rsid w:val="0039308F"/>
    <w:rsid w:val="003A39A1"/>
    <w:rsid w:val="003B510C"/>
    <w:rsid w:val="003C15AC"/>
    <w:rsid w:val="003C2191"/>
    <w:rsid w:val="003D3863"/>
    <w:rsid w:val="004108F8"/>
    <w:rsid w:val="004110DE"/>
    <w:rsid w:val="004347B5"/>
    <w:rsid w:val="0044085A"/>
    <w:rsid w:val="00455830"/>
    <w:rsid w:val="00465B69"/>
    <w:rsid w:val="00492D19"/>
    <w:rsid w:val="004A6E1E"/>
    <w:rsid w:val="004B21A5"/>
    <w:rsid w:val="004C4672"/>
    <w:rsid w:val="004D1B5F"/>
    <w:rsid w:val="004E4861"/>
    <w:rsid w:val="004F5E26"/>
    <w:rsid w:val="004F615A"/>
    <w:rsid w:val="00500335"/>
    <w:rsid w:val="005037F0"/>
    <w:rsid w:val="00506CEB"/>
    <w:rsid w:val="00516A86"/>
    <w:rsid w:val="00521C6E"/>
    <w:rsid w:val="005275F6"/>
    <w:rsid w:val="00544D2F"/>
    <w:rsid w:val="00550EFC"/>
    <w:rsid w:val="00565AFF"/>
    <w:rsid w:val="00572102"/>
    <w:rsid w:val="0058792E"/>
    <w:rsid w:val="005B2BF8"/>
    <w:rsid w:val="005E2905"/>
    <w:rsid w:val="005F1BB0"/>
    <w:rsid w:val="005F5B2C"/>
    <w:rsid w:val="006072CE"/>
    <w:rsid w:val="0063505E"/>
    <w:rsid w:val="00656C4D"/>
    <w:rsid w:val="006C5B0D"/>
    <w:rsid w:val="006E5716"/>
    <w:rsid w:val="006E6ACF"/>
    <w:rsid w:val="006F26D4"/>
    <w:rsid w:val="007249CD"/>
    <w:rsid w:val="00724D27"/>
    <w:rsid w:val="007302B3"/>
    <w:rsid w:val="00730733"/>
    <w:rsid w:val="00730E3A"/>
    <w:rsid w:val="00732437"/>
    <w:rsid w:val="00736AAF"/>
    <w:rsid w:val="00765B2A"/>
    <w:rsid w:val="00783A34"/>
    <w:rsid w:val="00783FB4"/>
    <w:rsid w:val="007B2BEF"/>
    <w:rsid w:val="007C6B52"/>
    <w:rsid w:val="007D16C5"/>
    <w:rsid w:val="007D7E60"/>
    <w:rsid w:val="00845488"/>
    <w:rsid w:val="00862FE4"/>
    <w:rsid w:val="0086389A"/>
    <w:rsid w:val="00872203"/>
    <w:rsid w:val="0087605E"/>
    <w:rsid w:val="008873F6"/>
    <w:rsid w:val="00887833"/>
    <w:rsid w:val="008B1FEE"/>
    <w:rsid w:val="008D07B0"/>
    <w:rsid w:val="008D7622"/>
    <w:rsid w:val="00903C32"/>
    <w:rsid w:val="00906F74"/>
    <w:rsid w:val="00916B16"/>
    <w:rsid w:val="009173B9"/>
    <w:rsid w:val="0093335D"/>
    <w:rsid w:val="0093613E"/>
    <w:rsid w:val="00943026"/>
    <w:rsid w:val="00966B81"/>
    <w:rsid w:val="00982DDC"/>
    <w:rsid w:val="0098302E"/>
    <w:rsid w:val="009A28B8"/>
    <w:rsid w:val="009B17B8"/>
    <w:rsid w:val="009B6FE4"/>
    <w:rsid w:val="009C7720"/>
    <w:rsid w:val="00A23AFA"/>
    <w:rsid w:val="00A31B3E"/>
    <w:rsid w:val="00A343C7"/>
    <w:rsid w:val="00A3593D"/>
    <w:rsid w:val="00A4104E"/>
    <w:rsid w:val="00A532F3"/>
    <w:rsid w:val="00A71BFF"/>
    <w:rsid w:val="00A80192"/>
    <w:rsid w:val="00A8489E"/>
    <w:rsid w:val="00A94014"/>
    <w:rsid w:val="00AB1FF4"/>
    <w:rsid w:val="00AB542D"/>
    <w:rsid w:val="00AC29F3"/>
    <w:rsid w:val="00AD790B"/>
    <w:rsid w:val="00B06D05"/>
    <w:rsid w:val="00B115A3"/>
    <w:rsid w:val="00B231E5"/>
    <w:rsid w:val="00B810D8"/>
    <w:rsid w:val="00B81F21"/>
    <w:rsid w:val="00BA2A1A"/>
    <w:rsid w:val="00BB076C"/>
    <w:rsid w:val="00BB7FED"/>
    <w:rsid w:val="00BF09FC"/>
    <w:rsid w:val="00BF5F56"/>
    <w:rsid w:val="00C02B87"/>
    <w:rsid w:val="00C4086D"/>
    <w:rsid w:val="00C52E01"/>
    <w:rsid w:val="00C879CC"/>
    <w:rsid w:val="00CA1896"/>
    <w:rsid w:val="00CB0EE1"/>
    <w:rsid w:val="00CB5B28"/>
    <w:rsid w:val="00CB62F6"/>
    <w:rsid w:val="00CF5371"/>
    <w:rsid w:val="00D0323A"/>
    <w:rsid w:val="00D04897"/>
    <w:rsid w:val="00D05545"/>
    <w:rsid w:val="00D0559F"/>
    <w:rsid w:val="00D077E9"/>
    <w:rsid w:val="00D20A05"/>
    <w:rsid w:val="00D31749"/>
    <w:rsid w:val="00D42CB7"/>
    <w:rsid w:val="00D5413D"/>
    <w:rsid w:val="00D570A9"/>
    <w:rsid w:val="00D70D02"/>
    <w:rsid w:val="00D770C7"/>
    <w:rsid w:val="00D86945"/>
    <w:rsid w:val="00D90290"/>
    <w:rsid w:val="00DA0A44"/>
    <w:rsid w:val="00DD152F"/>
    <w:rsid w:val="00DD2AFA"/>
    <w:rsid w:val="00DE213F"/>
    <w:rsid w:val="00DF027C"/>
    <w:rsid w:val="00E00A32"/>
    <w:rsid w:val="00E22ACD"/>
    <w:rsid w:val="00E620B0"/>
    <w:rsid w:val="00E81B40"/>
    <w:rsid w:val="00EB18FF"/>
    <w:rsid w:val="00EE6F85"/>
    <w:rsid w:val="00EF555B"/>
    <w:rsid w:val="00F027BB"/>
    <w:rsid w:val="00F11DCF"/>
    <w:rsid w:val="00F12F6A"/>
    <w:rsid w:val="00F162EA"/>
    <w:rsid w:val="00F52D27"/>
    <w:rsid w:val="00F71783"/>
    <w:rsid w:val="00F83207"/>
    <w:rsid w:val="00F83527"/>
    <w:rsid w:val="00F8586C"/>
    <w:rsid w:val="00F9544E"/>
    <w:rsid w:val="00FA79BA"/>
    <w:rsid w:val="00FD583F"/>
    <w:rsid w:val="00FD7488"/>
    <w:rsid w:val="00FE4481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C17D2"/>
  <w15:docId w15:val="{AE9BEB78-21A3-684B-B5E5-57EADC5C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550EFC"/>
    <w:rPr>
      <w:rFonts w:ascii="monochrome" w:hAnsi="monochrome"/>
      <w:b w:val="0"/>
      <w:color w:val="3B3838" w:themeColor="background2" w:themeShade="40"/>
    </w:rPr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550EFC"/>
    <w:rPr>
      <w:rFonts w:ascii="monochrome" w:eastAsiaTheme="minorEastAsia" w:hAnsi="monochrome"/>
      <w:color w:val="3B3838" w:themeColor="background2" w:themeShade="40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465B69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B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BEF"/>
    <w:rPr>
      <w:color w:val="3592CF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930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3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2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v3.tailwindcss.com/docs/guides/vite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localhost:5173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tailwindcss.com/" TargetMode="External"/><Relationship Id="rId19" Type="http://schemas.openxmlformats.org/officeDocument/2006/relationships/hyperlink" Target="https://rajdaiwebsite.vercel.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nildangal/Library/Containers/com.microsoft.Word/Data/Library/Application%20Support/Microsoft/Office/16.0/DTS/Search/%7b9A61BCF5-D228-8047-ABD7-D6A3EC1E6FC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329EB45EBE054BB1A57C1074F56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9B1ED-289F-6D45-AD2B-2C79022EAE2D}"/>
      </w:docPartPr>
      <w:docPartBody>
        <w:p w:rsidR="00D6097D" w:rsidRDefault="00000000">
          <w:pPr>
            <w:pStyle w:val="82329EB45EBE054BB1A57C1074F56907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14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7833AC39A378CE44866BF62B2BC749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DA5F8-9B6A-9C4D-A11D-B01B3E391EB5}"/>
      </w:docPartPr>
      <w:docPartBody>
        <w:p w:rsidR="00D6097D" w:rsidRDefault="00000000">
          <w:pPr>
            <w:pStyle w:val="7833AC39A378CE44866BF62B2BC74904"/>
          </w:pPr>
          <w:r>
            <w:t>COMPANY NAME</w:t>
          </w:r>
        </w:p>
      </w:docPartBody>
    </w:docPart>
    <w:docPart>
      <w:docPartPr>
        <w:name w:val="8D44E9CC84F0B341BCEF90B6DC28F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FCB75-36EE-7D4F-810A-1AE829FDAE4F}"/>
      </w:docPartPr>
      <w:docPartBody>
        <w:p w:rsidR="00D6097D" w:rsidRDefault="00000000">
          <w:pPr>
            <w:pStyle w:val="8D44E9CC84F0B341BCEF90B6DC28F5FA"/>
          </w:pPr>
          <w:r>
            <w:t>Your Name</w:t>
          </w:r>
        </w:p>
      </w:docPartBody>
    </w:docPart>
    <w:docPart>
      <w:docPartPr>
        <w:name w:val="6C6638782A42EB48B4F13E744F031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19385-3A8E-C04C-8869-CB7A85276E96}"/>
      </w:docPartPr>
      <w:docPartBody>
        <w:p w:rsidR="00D6097D" w:rsidRDefault="00000000">
          <w:pPr>
            <w:pStyle w:val="6C6638782A42EB48B4F13E744F031543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7D3"/>
    <w:rsid w:val="005520C3"/>
    <w:rsid w:val="006777D3"/>
    <w:rsid w:val="00D6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line="276" w:lineRule="auto"/>
    </w:pPr>
    <w:rPr>
      <w:caps/>
      <w:color w:val="44546A" w:themeColor="text2"/>
      <w:spacing w:val="20"/>
      <w:sz w:val="3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szCs w:val="22"/>
      <w:lang w:val="en-US" w:eastAsia="en-US"/>
    </w:rPr>
  </w:style>
  <w:style w:type="paragraph" w:customStyle="1" w:styleId="82329EB45EBE054BB1A57C1074F56907">
    <w:name w:val="82329EB45EBE054BB1A57C1074F56907"/>
  </w:style>
  <w:style w:type="paragraph" w:customStyle="1" w:styleId="7833AC39A378CE44866BF62B2BC74904">
    <w:name w:val="7833AC39A378CE44866BF62B2BC74904"/>
  </w:style>
  <w:style w:type="paragraph" w:customStyle="1" w:styleId="8D44E9CC84F0B341BCEF90B6DC28F5FA">
    <w:name w:val="8D44E9CC84F0B341BCEF90B6DC28F5FA"/>
  </w:style>
  <w:style w:type="paragraph" w:customStyle="1" w:styleId="6C6638782A42EB48B4F13E744F031543">
    <w:name w:val="6C6638782A42EB48B4F13E744F031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Sunil Dangal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{9A61BCF5-D228-8047-ABD7-D6A3EC1E6FC6}tf16392850_win32.dotx</Template>
  <TotalTime>762</TotalTime>
  <Pages>31</Pages>
  <Words>2040</Words>
  <Characters>11632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Sunil</cp:lastModifiedBy>
  <cp:revision>75</cp:revision>
  <cp:lastPrinted>2006-08-01T17:47:00Z</cp:lastPrinted>
  <dcterms:created xsi:type="dcterms:W3CDTF">2025-06-14T08:27:00Z</dcterms:created>
  <dcterms:modified xsi:type="dcterms:W3CDTF">2025-07-02T23:57:00Z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